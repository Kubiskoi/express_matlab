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AA972"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0633216" w14:textId="77777777" w:rsidR="00DB41CC" w:rsidRDefault="000830F5" w:rsidP="001517CE">
      <w:pPr>
        <w:pStyle w:val="Obal"/>
      </w:pPr>
      <w:r w:rsidRPr="00642CC1">
        <w:t>FAKULTA ELEKTROTECHNIKY A</w:t>
      </w:r>
      <w:r w:rsidR="001517CE">
        <w:t> </w:t>
      </w:r>
      <w:r w:rsidRPr="00642CC1">
        <w:t>INFORMATIKY</w:t>
      </w:r>
    </w:p>
    <w:p w14:paraId="68854E41" w14:textId="77777777" w:rsidR="001517CE" w:rsidRDefault="001517CE" w:rsidP="00F66284">
      <w:pPr>
        <w:pStyle w:val="Zakladny"/>
      </w:pPr>
    </w:p>
    <w:p w14:paraId="5D1812C4" w14:textId="77777777" w:rsidR="00AD3CFD" w:rsidRDefault="00AD3CFD" w:rsidP="00F66284">
      <w:pPr>
        <w:pStyle w:val="Zakladny"/>
      </w:pPr>
    </w:p>
    <w:p w14:paraId="7F94CC68" w14:textId="77777777" w:rsidR="001D6977" w:rsidRDefault="001517CE" w:rsidP="00F66284">
      <w:pPr>
        <w:pStyle w:val="Zakladny"/>
      </w:pPr>
      <w:r>
        <w:t>Evidenčné číslo:</w:t>
      </w:r>
      <w:r w:rsidR="00AD3CFD">
        <w:t xml:space="preserve"> </w:t>
      </w:r>
      <w:sdt>
        <w:sdtPr>
          <w:rPr>
            <w:rStyle w:val="ZakladnyChar"/>
          </w:rPr>
          <w:id w:val="-63804806"/>
          <w:placeholder>
            <w:docPart w:val="970B3EFCA2A6AB4B8CCEADD3EE2AFE66"/>
          </w:placeholder>
        </w:sdtPr>
        <w:sdtEndPr>
          <w:rPr>
            <w:rStyle w:val="DefaultParagraphFont"/>
          </w:rPr>
        </w:sdtEndPr>
        <w:sdtContent>
          <w:r w:rsidR="00BD5EFD">
            <w:rPr>
              <w:rStyle w:val="ZakladnyChar"/>
            </w:rPr>
            <w:t>FEI-5384-8766</w:t>
          </w:r>
        </w:sdtContent>
      </w:sdt>
    </w:p>
    <w:p w14:paraId="0A729E81" w14:textId="77777777" w:rsidR="001D6977" w:rsidRPr="001D6977" w:rsidRDefault="001D6977" w:rsidP="001D6977"/>
    <w:p w14:paraId="6A3783EB" w14:textId="77777777" w:rsidR="001D6977" w:rsidRPr="001D6977" w:rsidRDefault="001D6977" w:rsidP="001D6977"/>
    <w:p w14:paraId="6ECCAC07" w14:textId="77777777" w:rsidR="001D6977" w:rsidRPr="001D6977" w:rsidRDefault="001D6977" w:rsidP="001D6977"/>
    <w:p w14:paraId="3CF08AB2" w14:textId="77777777" w:rsidR="001D6977" w:rsidRPr="001D6977" w:rsidRDefault="001D6977" w:rsidP="001D6977"/>
    <w:p w14:paraId="730595C5" w14:textId="77777777" w:rsidR="001D6977" w:rsidRPr="001D6977" w:rsidRDefault="001D6977" w:rsidP="001D6977"/>
    <w:p w14:paraId="384F8EDE" w14:textId="77777777" w:rsidR="001D6977" w:rsidRPr="001D6977" w:rsidRDefault="001D6977" w:rsidP="001D6977"/>
    <w:p w14:paraId="5F28AE7E" w14:textId="77777777" w:rsidR="001D6977" w:rsidRPr="001D6977" w:rsidRDefault="001D6977" w:rsidP="001D6977"/>
    <w:p w14:paraId="36BAFB6E" w14:textId="55488E47" w:rsidR="001D6977" w:rsidRPr="001D6977" w:rsidRDefault="00984CFA" w:rsidP="001D6977">
      <w:r>
        <w:rPr>
          <w:noProof/>
          <w:lang w:val="en-GB" w:eastAsia="en-GB"/>
        </w:rPr>
        <mc:AlternateContent>
          <mc:Choice Requires="wps">
            <w:drawing>
              <wp:anchor distT="45720" distB="45720" distL="114300" distR="114300" simplePos="0" relativeHeight="251659264" behindDoc="0" locked="0" layoutInCell="1" allowOverlap="1" wp14:anchorId="38810F07" wp14:editId="1C9D3009">
                <wp:simplePos x="0" y="0"/>
                <wp:positionH relativeFrom="margin">
                  <wp:posOffset>2540</wp:posOffset>
                </wp:positionH>
                <wp:positionV relativeFrom="margin">
                  <wp:posOffset>3791585</wp:posOffset>
                </wp:positionV>
                <wp:extent cx="5575935" cy="960120"/>
                <wp:effectExtent l="0" t="0" r="1206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60120"/>
                        </a:xfrm>
                        <a:prstGeom prst="rect">
                          <a:avLst/>
                        </a:prstGeom>
                        <a:solidFill>
                          <a:srgbClr val="FFFFFF"/>
                        </a:solidFill>
                        <a:ln w="9525">
                          <a:noFill/>
                          <a:miter lim="800000"/>
                          <a:headEnd/>
                          <a:tailEnd/>
                        </a:ln>
                      </wps:spPr>
                      <wps:txbx>
                        <w:txbxContent>
                          <w:sdt>
                            <w:sdtPr>
                              <w:rPr>
                                <w:rStyle w:val="ObalChar"/>
                              </w:rPr>
                              <w:id w:val="-1366355780"/>
                            </w:sdtPr>
                            <w:sdtEndPr>
                              <w:rPr>
                                <w:rStyle w:val="DefaultParagraphFont"/>
                                <w:rFonts w:asciiTheme="minorHAnsi" w:hAnsiTheme="minorHAnsi" w:cstheme="minorBidi"/>
                                <w:b w:val="0"/>
                                <w:caps w:val="0"/>
                                <w:sz w:val="22"/>
                                <w:szCs w:val="22"/>
                              </w:rPr>
                            </w:sdtEndPr>
                            <w:sdtContent>
                              <w:p w14:paraId="0920BEC0" w14:textId="77777777" w:rsidR="00924A77" w:rsidRPr="00A555DC" w:rsidRDefault="009B6BE0" w:rsidP="00A555DC">
                                <w:pPr>
                                  <w:spacing w:after="0" w:line="240" w:lineRule="auto"/>
                                  <w:jc w:val="center"/>
                                  <w:rPr>
                                    <w:rFonts w:ascii="Times New Roman" w:hAnsi="Times New Roman" w:cs="Times New Roman"/>
                                    <w:b/>
                                    <w:caps/>
                                    <w:sz w:val="32"/>
                                    <w:szCs w:val="32"/>
                                  </w:rPr>
                                </w:pPr>
                                <w:r>
                                  <w:rPr>
                                    <w:rStyle w:val="ObalChar"/>
                                  </w:rPr>
                                  <w:t>Virtuálne laboratórium založené na technológií node.js implementované do moodle</w:t>
                                </w:r>
                              </w:p>
                            </w:sdtContent>
                          </w:sdt>
                          <w:p w14:paraId="4842940E" w14:textId="77777777" w:rsidR="00924A77" w:rsidRPr="004B2C4C" w:rsidRDefault="00E9734A"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9B6BE0">
                                  <w:rPr>
                                    <w:rStyle w:val="obal2Char"/>
                                  </w:rPr>
                                  <w:t>Diplomová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810F07" id="_x0000_t202" coordsize="21600,21600" o:spt="202" path="m0,0l0,21600,21600,21600,21600,0xe">
                <v:stroke joinstyle="miter"/>
                <v:path gradientshapeok="t" o:connecttype="rect"/>
              </v:shapetype>
              <v:shape id="Text Box 2" o:spid="_x0000_s1026" type="#_x0000_t202" style="position:absolute;margin-left:.2pt;margin-top:298.55pt;width:439.05pt;height:75.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tBDCECAAAdBAAADgAAAGRycy9lMm9Eb2MueG1srFNdb9sgFH2ftP+AeF/seHHbWHGqLl2mSd2H&#10;1O4HYIxjNOAyILGzX78LTtOoe5vGAwLu5XDuuYfV7agVOQjnJZiazmc5JcJwaKXZ1fTH0/bdDSU+&#10;MNMyBUbU9Cg8vV2/fbMabCUK6EG1whEEMb4abE37EGyVZZ73QjM/AysMBjtwmgXcul3WOjYgulZZ&#10;kedX2QCutQ648B5P76cgXSf8rhM8fOs6LwJRNUVuIc0uzU2cs/WKVTvHbC/5iQb7BxaaSYOPnqHu&#10;WWBk7+RfUFpyBx66MOOgM+g6yUWqAauZ56+qeeyZFakWFMfbs0z+/8Hyr4fvjsi2psX8mhLDNDbp&#10;SYyBfICRFFGfwfoK0x4tJoYRj7HPqVZvH4D/9MTApmdmJ+6cg6EXrEV+83gzu7g64fgI0gxfoMVn&#10;2D5AAho7p6N4KAdBdOzT8dybSIXjYVlel8v3JSUcY8urfF6k5mWser5tnQ+fBGgSFzV12PuEzg4P&#10;PkQ2rHpOiY95ULLdSqXSxu2ajXLkwNAn2zRSAa/SlCEDvl4WZUI2EO8nC2kZ0MdK6pre5HFMzopq&#10;fDRtSglMqmmNTJQ5yRMVmbQJYzNiYtSsgfaIQjmY/Ir/Cxc9uN+UDOjVmvpfe+YEJeqzQbGX88Ui&#10;mjttFuU1SkPcZaS5jDDDEaqmgZJpuQnpQ0QdDNxhUzqZ9HphcuKKHkwynv5LNPnlPmW9/Or1HwAA&#10;AP//AwBQSwMEFAAGAAgAAAAhADISGFHeAAAACAEAAA8AAABkcnMvZG93bnJldi54bWxMj0FPg0AU&#10;hO8m/ofNa+LF2KUKXYosjZpovLb2BzzgFUjZt4TdFvrvXU/2OJnJzDf5dja9uNDoOssaVssIBHFl&#10;644bDYefz6cUhPPINfaWScOVHGyL+7scs9pOvKPL3jcilLDLUEPr/ZBJ6aqWDLqlHYiDd7SjQR/k&#10;2Mh6xCmUm14+R9FaGuw4LLQ40EdL1Wl/NhqO39NjspnKL39Qu3j9jp0q7VXrh8X89grC0+z/w/CH&#10;H9ChCEylPXPtRK8hDjkNyUatQAQ7VWkCotSg4vQFZJHL2wPFLwAAAP//AwBQSwECLQAUAAYACAAA&#10;ACEA5JnDwPsAAADhAQAAEwAAAAAAAAAAAAAAAAAAAAAAW0NvbnRlbnRfVHlwZXNdLnhtbFBLAQIt&#10;ABQABgAIAAAAIQAjsmrh1wAAAJQBAAALAAAAAAAAAAAAAAAAACwBAABfcmVscy8ucmVsc1BLAQIt&#10;ABQABgAIAAAAIQCfi0EMIQIAAB0EAAAOAAAAAAAAAAAAAAAAACwCAABkcnMvZTJvRG9jLnhtbFBL&#10;AQItABQABgAIAAAAIQAyEhhR3gAAAAgBAAAPAAAAAAAAAAAAAAAAAHkEAABkcnMvZG93bnJldi54&#10;bWxQSwUGAAAAAAQABADzAAAAhAUAAAAA&#10;" stroked="f">
                <v:textbox>
                  <w:txbxContent>
                    <w:sdt>
                      <w:sdtPr>
                        <w:rPr>
                          <w:rStyle w:val="ObalChar"/>
                        </w:rPr>
                        <w:id w:val="-1366355780"/>
                      </w:sdtPr>
                      <w:sdtEndPr>
                        <w:rPr>
                          <w:rStyle w:val="DefaultParagraphFont"/>
                          <w:rFonts w:asciiTheme="minorHAnsi" w:hAnsiTheme="minorHAnsi" w:cstheme="minorBidi"/>
                          <w:b w:val="0"/>
                          <w:caps w:val="0"/>
                          <w:sz w:val="22"/>
                          <w:szCs w:val="22"/>
                        </w:rPr>
                      </w:sdtEndPr>
                      <w:sdtContent>
                        <w:p w14:paraId="0920BEC0" w14:textId="77777777" w:rsidR="00924A77" w:rsidRPr="00A555DC" w:rsidRDefault="009B6BE0" w:rsidP="00A555DC">
                          <w:pPr>
                            <w:spacing w:after="0" w:line="240" w:lineRule="auto"/>
                            <w:jc w:val="center"/>
                            <w:rPr>
                              <w:rFonts w:ascii="Times New Roman" w:hAnsi="Times New Roman" w:cs="Times New Roman"/>
                              <w:b/>
                              <w:caps/>
                              <w:sz w:val="32"/>
                              <w:szCs w:val="32"/>
                            </w:rPr>
                          </w:pPr>
                          <w:r>
                            <w:rPr>
                              <w:rStyle w:val="ObalChar"/>
                            </w:rPr>
                            <w:t>Virtuálne laboratórium založené na technológií node.js implementované do moodle</w:t>
                          </w:r>
                        </w:p>
                      </w:sdtContent>
                    </w:sdt>
                    <w:p w14:paraId="4842940E" w14:textId="77777777" w:rsidR="00924A77" w:rsidRPr="004B2C4C" w:rsidRDefault="00E9734A"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9B6BE0">
                            <w:rPr>
                              <w:rStyle w:val="obal2Char"/>
                            </w:rPr>
                            <w:t>Diplomová práca</w:t>
                          </w:r>
                        </w:sdtContent>
                      </w:sdt>
                    </w:p>
                  </w:txbxContent>
                </v:textbox>
                <w10:wrap type="square" anchorx="margin" anchory="margin"/>
              </v:shape>
            </w:pict>
          </mc:Fallback>
        </mc:AlternateContent>
      </w:r>
    </w:p>
    <w:p w14:paraId="3E4C74C4" w14:textId="77777777" w:rsidR="001D6977" w:rsidRPr="001D6977" w:rsidRDefault="001D6977" w:rsidP="001D6977"/>
    <w:p w14:paraId="162859D3" w14:textId="77777777" w:rsidR="001D6977" w:rsidRPr="001D6977" w:rsidRDefault="001D6977" w:rsidP="001D6977"/>
    <w:p w14:paraId="250AA63B" w14:textId="77777777" w:rsidR="001D6977" w:rsidRPr="001D6977" w:rsidRDefault="001D6977" w:rsidP="001D6977"/>
    <w:p w14:paraId="2497F037" w14:textId="77777777" w:rsidR="001D6977" w:rsidRPr="001D6977" w:rsidRDefault="001D6977" w:rsidP="001D6977"/>
    <w:p w14:paraId="73E72C18" w14:textId="77777777" w:rsidR="001D6977" w:rsidRPr="001D6977" w:rsidRDefault="001D6977" w:rsidP="001D6977"/>
    <w:p w14:paraId="069384D1" w14:textId="77777777"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r>
        <w:tab/>
      </w:r>
    </w:p>
    <w:p w14:paraId="645AEF36" w14:textId="77777777" w:rsidR="001D6977" w:rsidRPr="00642CC1" w:rsidRDefault="001D6977" w:rsidP="001D6977">
      <w:pPr>
        <w:pStyle w:val="Obal"/>
      </w:pPr>
      <w:r w:rsidRPr="00642CC1">
        <w:lastRenderedPageBreak/>
        <w:t>SLOVENSKÁ TECHNICKÁ UNIVERZITA V BRATISLAVE</w:t>
      </w:r>
    </w:p>
    <w:p w14:paraId="0F97C7AE" w14:textId="77777777" w:rsidR="001D6977" w:rsidRDefault="001D6977" w:rsidP="001D6977">
      <w:pPr>
        <w:pStyle w:val="Obal"/>
      </w:pPr>
      <w:r w:rsidRPr="00642CC1">
        <w:t>FAKULTA ELEKTROTECHNIKY A</w:t>
      </w:r>
      <w:r>
        <w:t> </w:t>
      </w:r>
      <w:r w:rsidRPr="00642CC1">
        <w:t>INFORMATIKY</w:t>
      </w:r>
    </w:p>
    <w:p w14:paraId="4CD4289D" w14:textId="77777777" w:rsidR="001D6977" w:rsidRDefault="001D6977" w:rsidP="00F66284">
      <w:pPr>
        <w:pStyle w:val="Zakladny"/>
      </w:pPr>
    </w:p>
    <w:p w14:paraId="0226F70A" w14:textId="77777777" w:rsidR="001D6977" w:rsidRDefault="001D6977" w:rsidP="00F66284">
      <w:pPr>
        <w:pStyle w:val="Zakladny"/>
      </w:pPr>
    </w:p>
    <w:p w14:paraId="2BDFF29B" w14:textId="77777777" w:rsidR="001D6977" w:rsidRDefault="001D6977" w:rsidP="00F66284">
      <w:pPr>
        <w:pStyle w:val="Zakladny"/>
      </w:pPr>
      <w:r>
        <w:t xml:space="preserve">Evidenčné číslo: </w:t>
      </w:r>
      <w:sdt>
        <w:sdtPr>
          <w:rPr>
            <w:rStyle w:val="ZakladnyChar"/>
          </w:rPr>
          <w:id w:val="-434131631"/>
          <w:placeholder>
            <w:docPart w:val="98D50A3DBBD91C4E857F654E65EB1D7C"/>
          </w:placeholder>
        </w:sdtPr>
        <w:sdtEndPr>
          <w:rPr>
            <w:rStyle w:val="DefaultParagraphFont"/>
          </w:rPr>
        </w:sdtEndPr>
        <w:sdtContent>
          <w:sdt>
            <w:sdtPr>
              <w:rPr>
                <w:rStyle w:val="ZakladnyChar"/>
              </w:rPr>
              <w:id w:val="-102346115"/>
              <w:placeholder>
                <w:docPart w:val="5C866AEAED73AB43B974F32983F9A23E"/>
              </w:placeholder>
            </w:sdtPr>
            <w:sdtEndPr>
              <w:rPr>
                <w:rStyle w:val="DefaultParagraphFont"/>
              </w:rPr>
            </w:sdtEndPr>
            <w:sdtContent>
              <w:r w:rsidR="00BD5EFD">
                <w:rPr>
                  <w:rStyle w:val="ZakladnyChar"/>
                </w:rPr>
                <w:t>FEI-5384-8766</w:t>
              </w:r>
            </w:sdtContent>
          </w:sdt>
        </w:sdtContent>
      </w:sdt>
    </w:p>
    <w:p w14:paraId="496AF216" w14:textId="77777777" w:rsidR="001D6977" w:rsidRPr="001D6977" w:rsidRDefault="001D6977" w:rsidP="001D6977"/>
    <w:p w14:paraId="26D6154E" w14:textId="77777777" w:rsidR="001D6977" w:rsidRPr="001D6977" w:rsidRDefault="001D6977" w:rsidP="001D6977"/>
    <w:p w14:paraId="7DFC069B" w14:textId="77777777" w:rsidR="001D6977" w:rsidRPr="001D6977" w:rsidRDefault="001D6977" w:rsidP="001D6977"/>
    <w:p w14:paraId="48966E21" w14:textId="77777777" w:rsidR="001D6977" w:rsidRPr="001D6977" w:rsidRDefault="001D6977" w:rsidP="001D6977"/>
    <w:p w14:paraId="4E0BD1B6" w14:textId="77777777" w:rsidR="001D6977" w:rsidRPr="001D6977" w:rsidRDefault="001D6977" w:rsidP="001D6977"/>
    <w:p w14:paraId="36791845" w14:textId="77777777" w:rsidR="001D6977" w:rsidRPr="001D6977" w:rsidRDefault="001D6977" w:rsidP="001D6977"/>
    <w:p w14:paraId="5EA4F125" w14:textId="77777777" w:rsidR="001D6977" w:rsidRPr="001D6977" w:rsidRDefault="001D6977" w:rsidP="001D6977"/>
    <w:p w14:paraId="78C40FB9" w14:textId="68923D36" w:rsidR="001D6977" w:rsidRPr="001D6977" w:rsidRDefault="00984CFA" w:rsidP="001D6977">
      <w:r>
        <w:rPr>
          <w:noProof/>
          <w:lang w:val="en-GB" w:eastAsia="en-GB"/>
        </w:rPr>
        <mc:AlternateContent>
          <mc:Choice Requires="wps">
            <w:drawing>
              <wp:anchor distT="45720" distB="45720" distL="114300" distR="114300" simplePos="0" relativeHeight="251661312" behindDoc="0" locked="0" layoutInCell="1" allowOverlap="1" wp14:anchorId="4A2A5902" wp14:editId="263C0B82">
                <wp:simplePos x="0" y="0"/>
                <wp:positionH relativeFrom="margin">
                  <wp:posOffset>2540</wp:posOffset>
                </wp:positionH>
                <wp:positionV relativeFrom="margin">
                  <wp:posOffset>3791585</wp:posOffset>
                </wp:positionV>
                <wp:extent cx="5575935" cy="1417320"/>
                <wp:effectExtent l="0" t="0" r="12065" b="50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1417320"/>
                        </a:xfrm>
                        <a:prstGeom prst="rect">
                          <a:avLst/>
                        </a:prstGeom>
                        <a:solidFill>
                          <a:srgbClr val="FFFFFF"/>
                        </a:solidFill>
                        <a:ln w="9525">
                          <a:noFill/>
                          <a:miter lim="800000"/>
                          <a:headEnd/>
                          <a:tailEnd/>
                        </a:ln>
                      </wps:spPr>
                      <wps:txbx>
                        <w:txbxContent>
                          <w:sdt>
                            <w:sdtPr>
                              <w:rPr>
                                <w:rStyle w:val="ObalChar"/>
                              </w:rPr>
                              <w:id w:val="1910109818"/>
                            </w:sdtPr>
                            <w:sdtEndPr>
                              <w:rPr>
                                <w:rStyle w:val="DefaultParagraphFont"/>
                                <w:rFonts w:asciiTheme="minorHAnsi" w:hAnsiTheme="minorHAnsi" w:cstheme="minorBidi"/>
                                <w:b w:val="0"/>
                                <w:caps w:val="0"/>
                                <w:sz w:val="22"/>
                                <w:szCs w:val="22"/>
                              </w:rPr>
                            </w:sdtEndPr>
                            <w:sdtContent>
                              <w:sdt>
                                <w:sdtPr>
                                  <w:rPr>
                                    <w:rStyle w:val="ObalChar"/>
                                  </w:rPr>
                                  <w:id w:val="-152761457"/>
                                </w:sdtPr>
                                <w:sdtEndPr>
                                  <w:rPr>
                                    <w:rStyle w:val="DefaultParagraphFont"/>
                                    <w:rFonts w:asciiTheme="minorHAnsi" w:hAnsiTheme="minorHAnsi" w:cstheme="minorBidi"/>
                                    <w:b w:val="0"/>
                                    <w:caps w:val="0"/>
                                    <w:sz w:val="22"/>
                                    <w:szCs w:val="22"/>
                                  </w:rPr>
                                </w:sdtEndPr>
                                <w:sdtContent>
                                  <w:p w14:paraId="78B54104" w14:textId="77777777" w:rsidR="009B6BE0" w:rsidRPr="00A555DC" w:rsidRDefault="009B6BE0" w:rsidP="009B6BE0">
                                    <w:pPr>
                                      <w:spacing w:after="0" w:line="240" w:lineRule="auto"/>
                                      <w:jc w:val="center"/>
                                      <w:rPr>
                                        <w:rFonts w:ascii="Times New Roman" w:hAnsi="Times New Roman" w:cs="Times New Roman"/>
                                        <w:b/>
                                        <w:caps/>
                                        <w:sz w:val="32"/>
                                        <w:szCs w:val="32"/>
                                      </w:rPr>
                                    </w:pPr>
                                    <w:r>
                                      <w:rPr>
                                        <w:rStyle w:val="ObalChar"/>
                                      </w:rPr>
                                      <w:t>Virtuálne laboratórium založené na technológií node.js implementované do moodle</w:t>
                                    </w:r>
                                  </w:p>
                                </w:sdtContent>
                              </w:sdt>
                              <w:p w14:paraId="5C8C201A" w14:textId="77777777" w:rsidR="00924A77" w:rsidRPr="00A555DC" w:rsidRDefault="00E9734A" w:rsidP="001D6977">
                                <w:pPr>
                                  <w:spacing w:after="0" w:line="240" w:lineRule="auto"/>
                                  <w:jc w:val="center"/>
                                  <w:rPr>
                                    <w:rFonts w:ascii="Times New Roman" w:hAnsi="Times New Roman" w:cs="Times New Roman"/>
                                    <w:b/>
                                    <w:caps/>
                                    <w:sz w:val="32"/>
                                    <w:szCs w:val="32"/>
                                  </w:rPr>
                                </w:pPr>
                              </w:p>
                            </w:sdtContent>
                          </w:sdt>
                          <w:p w14:paraId="06B863C9" w14:textId="77777777" w:rsidR="00924A77" w:rsidRPr="004B2C4C" w:rsidRDefault="00E9734A"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9B6BE0">
                                  <w:rPr>
                                    <w:rStyle w:val="obal2Char"/>
                                  </w:rPr>
                                  <w:t>Diplomová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A5902" id="_x0000_s1027" type="#_x0000_t202" style="position:absolute;margin-left:.2pt;margin-top:298.55pt;width:439.05pt;height:111.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3k1SMCAAAjBAAADgAAAGRycy9lMm9Eb2MueG1srFNdb9sgFH2ftP+AeF8cp/HSWHGqLl2mSd2H&#10;1O4HYIxjNOAyILGzX78LTtOoe6vKAwLu5XDuuYfVzaAVOQjnJZiK5pMpJcJwaKTZVfTX4/bDNSU+&#10;MNMwBUZU9Cg8vVm/f7fqbSlm0IFqhCMIYnzZ24p2IdgyyzzvhGZ+AlYYDLbgNAu4dbuscaxHdK2y&#10;2XT6MevBNdYBF97j6d0YpOuE37aChx9t60UgqqLILaTZpbmOc7ZesXLnmO0kP9Fgr2ChmTT46Bnq&#10;jgVG9k7+B6Uld+ChDRMOOoO2lVykGrCafPqimoeOWZFqQXG8Pcvk3w6Wfz/8dEQ2FZ1TYpjGFj2K&#10;IZBPMJBZVKe3vsSkB4tpYcBj7HKq1Nt74L89MbDpmNmJW+eg7wRrkF0eb2YXV0ccH0Hq/hs0+Azb&#10;B0hAQ+t0lA7FIIiOXTqeOxOpcDwsikWxvCoo4RjL5/niapZ6l7Hy6bp1PnwRoElcVNRh6xM8O9z7&#10;EOmw8iklvuZByWYrlUobt6s3ypEDQ5ts00gVvEhThvQVXRazIiEbiPeTg7QMaGMldUWvp3GMxopy&#10;fDZNSglMqnGNTJQ56RMlGcUJQz2kRiTxonY1NEcUzMHoWvxluOjA/aWkR8dW1P/ZMycoUV8Nir7M&#10;5/No8bSZFwtUiLjLSH0ZYYYjVEUDJeNyE9K3iHIYuMXmtDLJ9szkRBmdmNQ8/Zpo9ct9ynr+2+t/&#10;AAAA//8DAFBLAwQUAAYACAAAACEABtlk5t0AAAAIAQAADwAAAGRycy9kb3ducmV2LnhtbEyPQU+D&#10;QBCF7yb+h82YeDF2aS2FIkujJhqvrf0BA0yByM4Sdlvov3c86e1N3st73+S72fbqQqPvHBtYLiJQ&#10;xJWrO24MHL/eH1NQPiDX2DsmA1fysCtub3LMajfxni6H0CgpYZ+hgTaEIdPaVy1Z9As3EIt3cqPF&#10;IOfY6HrEScptr1dRtNEWO5aFFgd6a6n6PpytgdPn9BBvp/IjHJP9evOKXVK6qzH3d/PLM6hAc/gL&#10;wy++oEMhTKU7c+1Vb2AtOQPxNlmCEjtN0hhUKWIVPYEucv3/geIHAAD//wMAUEsBAi0AFAAGAAgA&#10;AAAhAOSZw8D7AAAA4QEAABMAAAAAAAAAAAAAAAAAAAAAAFtDb250ZW50X1R5cGVzXS54bWxQSwEC&#10;LQAUAAYACAAAACEAI7Jq4dcAAACUAQAACwAAAAAAAAAAAAAAAAAsAQAAX3JlbHMvLnJlbHNQSwEC&#10;LQAUAAYACAAAACEAXW3k1SMCAAAjBAAADgAAAAAAAAAAAAAAAAAsAgAAZHJzL2Uyb0RvYy54bWxQ&#10;SwECLQAUAAYACAAAACEABtlk5t0AAAAIAQAADwAAAAAAAAAAAAAAAAB7BAAAZHJzL2Rvd25yZXYu&#10;eG1sUEsFBgAAAAAEAAQA8wAAAIUFAAAAAA==&#10;" stroked="f">
                <v:textbox>
                  <w:txbxContent>
                    <w:sdt>
                      <w:sdtPr>
                        <w:rPr>
                          <w:rStyle w:val="ObalChar"/>
                        </w:rPr>
                        <w:id w:val="1910109818"/>
                      </w:sdtPr>
                      <w:sdtEndPr>
                        <w:rPr>
                          <w:rStyle w:val="DefaultParagraphFont"/>
                          <w:rFonts w:asciiTheme="minorHAnsi" w:hAnsiTheme="minorHAnsi" w:cstheme="minorBidi"/>
                          <w:b w:val="0"/>
                          <w:caps w:val="0"/>
                          <w:sz w:val="22"/>
                          <w:szCs w:val="22"/>
                        </w:rPr>
                      </w:sdtEndPr>
                      <w:sdtContent>
                        <w:sdt>
                          <w:sdtPr>
                            <w:rPr>
                              <w:rStyle w:val="ObalChar"/>
                            </w:rPr>
                            <w:id w:val="-152761457"/>
                          </w:sdtPr>
                          <w:sdtEndPr>
                            <w:rPr>
                              <w:rStyle w:val="DefaultParagraphFont"/>
                              <w:rFonts w:asciiTheme="minorHAnsi" w:hAnsiTheme="minorHAnsi" w:cstheme="minorBidi"/>
                              <w:b w:val="0"/>
                              <w:caps w:val="0"/>
                              <w:sz w:val="22"/>
                              <w:szCs w:val="22"/>
                            </w:rPr>
                          </w:sdtEndPr>
                          <w:sdtContent>
                            <w:p w14:paraId="78B54104" w14:textId="77777777" w:rsidR="009B6BE0" w:rsidRPr="00A555DC" w:rsidRDefault="009B6BE0" w:rsidP="009B6BE0">
                              <w:pPr>
                                <w:spacing w:after="0" w:line="240" w:lineRule="auto"/>
                                <w:jc w:val="center"/>
                                <w:rPr>
                                  <w:rFonts w:ascii="Times New Roman" w:hAnsi="Times New Roman" w:cs="Times New Roman"/>
                                  <w:b/>
                                  <w:caps/>
                                  <w:sz w:val="32"/>
                                  <w:szCs w:val="32"/>
                                </w:rPr>
                              </w:pPr>
                              <w:r>
                                <w:rPr>
                                  <w:rStyle w:val="ObalChar"/>
                                </w:rPr>
                                <w:t>Virtuálne laboratórium založené na technológií node.js implementované do moodle</w:t>
                              </w:r>
                            </w:p>
                          </w:sdtContent>
                        </w:sdt>
                        <w:p w14:paraId="5C8C201A" w14:textId="77777777" w:rsidR="00924A77" w:rsidRPr="00A555DC" w:rsidRDefault="00E9734A" w:rsidP="001D6977">
                          <w:pPr>
                            <w:spacing w:after="0" w:line="240" w:lineRule="auto"/>
                            <w:jc w:val="center"/>
                            <w:rPr>
                              <w:rFonts w:ascii="Times New Roman" w:hAnsi="Times New Roman" w:cs="Times New Roman"/>
                              <w:b/>
                              <w:caps/>
                              <w:sz w:val="32"/>
                              <w:szCs w:val="32"/>
                            </w:rPr>
                          </w:pPr>
                        </w:p>
                      </w:sdtContent>
                    </w:sdt>
                    <w:p w14:paraId="06B863C9" w14:textId="77777777" w:rsidR="00924A77" w:rsidRPr="004B2C4C" w:rsidRDefault="00E9734A"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9B6BE0">
                            <w:rPr>
                              <w:rStyle w:val="obal2Char"/>
                            </w:rPr>
                            <w:t>Diplomová práca</w:t>
                          </w:r>
                        </w:sdtContent>
                      </w:sdt>
                    </w:p>
                  </w:txbxContent>
                </v:textbox>
                <w10:wrap type="square" anchorx="margin" anchory="margin"/>
              </v:shape>
            </w:pict>
          </mc:Fallback>
        </mc:AlternateContent>
      </w:r>
    </w:p>
    <w:p w14:paraId="149C3302" w14:textId="77777777" w:rsidR="001D6977" w:rsidRPr="001D6977" w:rsidRDefault="001D6977" w:rsidP="001D6977"/>
    <w:p w14:paraId="475D7E83" w14:textId="77777777" w:rsidR="001D6977" w:rsidRPr="001D6977" w:rsidRDefault="001D6977" w:rsidP="001D6977"/>
    <w:p w14:paraId="68CB3690" w14:textId="77777777" w:rsidR="001D6977" w:rsidRPr="001D6977" w:rsidRDefault="001D6977" w:rsidP="001D6977"/>
    <w:tbl>
      <w:tblPr>
        <w:tblStyle w:val="TableGrid"/>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64B40558" w14:textId="77777777" w:rsidTr="001C4183">
        <w:tc>
          <w:tcPr>
            <w:tcW w:w="3397" w:type="dxa"/>
          </w:tcPr>
          <w:p w14:paraId="56F91D62" w14:textId="77777777" w:rsidR="0061717F" w:rsidRPr="0061717F" w:rsidRDefault="00E9734A" w:rsidP="00F66284">
            <w:pPr>
              <w:pStyle w:val="Zakladny"/>
            </w:pPr>
            <w:sdt>
              <w:sdtPr>
                <w:id w:val="-199865357"/>
                <w:lock w:val="sdtContentLocked"/>
                <w:placeholder>
                  <w:docPart w:val="BD3C78F518CDE346B8C998B820A1B4AD"/>
                </w:placeholder>
                <w:showingPlcHdr/>
              </w:sdtPr>
              <w:sdtEndPr/>
              <w:sdtContent>
                <w:r w:rsidR="0061717F">
                  <w:t>Študijný program</w:t>
                </w:r>
                <w:r w:rsidR="0061717F" w:rsidRPr="008C3053">
                  <w:rPr>
                    <w:rStyle w:val="PlaceholderText"/>
                  </w:rPr>
                  <w:t xml:space="preserve"> </w:t>
                </w:r>
                <w:r w:rsidR="0061717F">
                  <w:rPr>
                    <w:rStyle w:val="PlaceholderText"/>
                  </w:rPr>
                  <w:t>:</w:t>
                </w:r>
              </w:sdtContent>
            </w:sdt>
          </w:p>
        </w:tc>
        <w:tc>
          <w:tcPr>
            <w:tcW w:w="5103" w:type="dxa"/>
          </w:tcPr>
          <w:p w14:paraId="2DE92819" w14:textId="77777777" w:rsidR="0061717F" w:rsidRPr="0061717F" w:rsidRDefault="00E9734A" w:rsidP="00F66284">
            <w:pPr>
              <w:pStyle w:val="Zakladny"/>
            </w:pPr>
            <w:sdt>
              <w:sdtPr>
                <w:id w:val="-1602716550"/>
                <w:lock w:val="sdtContentLocked"/>
                <w:placeholder>
                  <w:docPart w:val="09C799517CA7B547896DC5B4892034A3"/>
                </w:placeholder>
                <w:showingPlcHdr/>
              </w:sdtPr>
              <w:sdtEndPr/>
              <w:sdtContent>
                <w:r w:rsidR="0061717F" w:rsidRPr="0061717F">
                  <w:t>Aplikovaná informatika</w:t>
                </w:r>
              </w:sdtContent>
            </w:sdt>
          </w:p>
        </w:tc>
      </w:tr>
      <w:tr w:rsidR="0061717F" w:rsidRPr="0061717F" w14:paraId="7C3AF597" w14:textId="77777777" w:rsidTr="001C4183">
        <w:tc>
          <w:tcPr>
            <w:tcW w:w="3397" w:type="dxa"/>
          </w:tcPr>
          <w:p w14:paraId="693DFEFF" w14:textId="77777777" w:rsidR="0061717F" w:rsidRPr="0061717F" w:rsidRDefault="00E9734A" w:rsidP="00F66284">
            <w:pPr>
              <w:pStyle w:val="Zakladny"/>
            </w:pPr>
            <w:sdt>
              <w:sdtPr>
                <w:id w:val="-1694068349"/>
                <w:lock w:val="sdtContentLocked"/>
                <w:placeholder>
                  <w:docPart w:val="0E60B0EE1DC505419C7DB16E31F4AC72"/>
                </w:placeholder>
                <w:showingPlcHdr/>
              </w:sdtPr>
              <w:sdtEndPr/>
              <w:sdtContent>
                <w:r w:rsidR="0061717F" w:rsidRPr="0061717F">
                  <w:t>Číslo študijného odboru:</w:t>
                </w:r>
              </w:sdtContent>
            </w:sdt>
          </w:p>
        </w:tc>
        <w:tc>
          <w:tcPr>
            <w:tcW w:w="5103" w:type="dxa"/>
          </w:tcPr>
          <w:p w14:paraId="0A6C6A69" w14:textId="77777777" w:rsidR="0061717F" w:rsidRPr="0061717F" w:rsidRDefault="00E9734A" w:rsidP="00F66284">
            <w:pPr>
              <w:pStyle w:val="Zakladny"/>
            </w:pPr>
            <w:sdt>
              <w:sdtPr>
                <w:id w:val="268979638"/>
                <w:lock w:val="sdtContentLocked"/>
                <w:placeholder>
                  <w:docPart w:val="32B4E9EEC0316C42BD3ECA0D82B8D146"/>
                </w:placeholder>
                <w:showingPlcHdr/>
              </w:sdtPr>
              <w:sdtEndPr/>
              <w:sdtContent>
                <w:r w:rsidR="0061717F" w:rsidRPr="0061717F">
                  <w:t>2511</w:t>
                </w:r>
              </w:sdtContent>
            </w:sdt>
          </w:p>
        </w:tc>
      </w:tr>
      <w:tr w:rsidR="0061717F" w:rsidRPr="0061717F" w14:paraId="18F4A667" w14:textId="77777777" w:rsidTr="001C4183">
        <w:tc>
          <w:tcPr>
            <w:tcW w:w="3397" w:type="dxa"/>
          </w:tcPr>
          <w:p w14:paraId="7CEC8B93" w14:textId="77777777" w:rsidR="0061717F" w:rsidRPr="0061717F" w:rsidRDefault="00E9734A" w:rsidP="00F66284">
            <w:pPr>
              <w:pStyle w:val="Zakladny"/>
            </w:pPr>
            <w:sdt>
              <w:sdtPr>
                <w:id w:val="1291793631"/>
                <w:lock w:val="sdtContentLocked"/>
                <w:placeholder>
                  <w:docPart w:val="61EA0AF9A3BC414E887B3C7703C615E2"/>
                </w:placeholder>
                <w:showingPlcHdr/>
              </w:sdtPr>
              <w:sdtEndPr/>
              <w:sdtContent>
                <w:r w:rsidR="0061717F" w:rsidRPr="0061717F">
                  <w:t>Názov študijného odboru:</w:t>
                </w:r>
              </w:sdtContent>
            </w:sdt>
          </w:p>
        </w:tc>
        <w:tc>
          <w:tcPr>
            <w:tcW w:w="5103" w:type="dxa"/>
          </w:tcPr>
          <w:p w14:paraId="19B391FF" w14:textId="77777777" w:rsidR="0061717F" w:rsidRPr="0061717F" w:rsidRDefault="00E9734A" w:rsidP="00F66284">
            <w:pPr>
              <w:pStyle w:val="Zakladny"/>
            </w:pPr>
            <w:sdt>
              <w:sdtPr>
                <w:id w:val="-1740937123"/>
                <w:lock w:val="sdtContentLocked"/>
                <w:placeholder>
                  <w:docPart w:val="C5A990137FE06544B623FBFBB4065821"/>
                </w:placeholder>
                <w:showingPlcHdr/>
              </w:sdtPr>
              <w:sdtEndPr/>
              <w:sdtContent>
                <w:r w:rsidR="0061717F" w:rsidRPr="0061717F">
                  <w:t>9.2.9 Aplikovaná informatika</w:t>
                </w:r>
                <w:r w:rsidR="0061717F" w:rsidRPr="0061717F">
                  <w:rPr>
                    <w:rStyle w:val="PlaceholderText"/>
                  </w:rPr>
                  <w:t xml:space="preserve"> </w:t>
                </w:r>
              </w:sdtContent>
            </w:sdt>
          </w:p>
        </w:tc>
      </w:tr>
      <w:tr w:rsidR="0061717F" w:rsidRPr="0061717F" w14:paraId="72B9C09A" w14:textId="77777777" w:rsidTr="00BD5EFD">
        <w:trPr>
          <w:trHeight w:val="439"/>
        </w:trPr>
        <w:tc>
          <w:tcPr>
            <w:tcW w:w="3397" w:type="dxa"/>
          </w:tcPr>
          <w:p w14:paraId="7CA06AD2" w14:textId="77777777" w:rsidR="0061717F" w:rsidRPr="0061717F" w:rsidRDefault="00E9734A" w:rsidP="00F66284">
            <w:pPr>
              <w:pStyle w:val="Zakladny"/>
            </w:pPr>
            <w:sdt>
              <w:sdtPr>
                <w:id w:val="278066194"/>
                <w:lock w:val="sdtContentLocked"/>
                <w:placeholder>
                  <w:docPart w:val="CACDB2982B33B14B861A4550B37FC0A4"/>
                </w:placeholder>
                <w:showingPlcHdr/>
              </w:sdtPr>
              <w:sdtEndPr/>
              <w:sdtContent>
                <w:r w:rsidR="0061717F" w:rsidRPr="0061717F">
                  <w:t>Školiace pracovisko:</w:t>
                </w:r>
              </w:sdtContent>
            </w:sdt>
          </w:p>
        </w:tc>
        <w:tc>
          <w:tcPr>
            <w:tcW w:w="5103" w:type="dxa"/>
          </w:tcPr>
          <w:p w14:paraId="312EFD57" w14:textId="77777777" w:rsidR="0061717F" w:rsidRPr="0061717F" w:rsidRDefault="00E9734A" w:rsidP="00F66284">
            <w:pPr>
              <w:pStyle w:val="Zakladny"/>
            </w:pPr>
            <w:sdt>
              <w:sdtPr>
                <w:id w:val="697820879"/>
                <w:lock w:val="sdtContentLocked"/>
                <w:placeholder>
                  <w:docPart w:val="03E2FC389B609B4F8AC9DB0458746580"/>
                </w:placeholder>
                <w:showingPlcHdr/>
              </w:sdtPr>
              <w:sdtEndPr/>
              <w:sdtContent>
                <w:r w:rsidR="0061717F" w:rsidRPr="0061717F">
                  <w:t>Ústav informatiky a matematiky</w:t>
                </w:r>
              </w:sdtContent>
            </w:sdt>
          </w:p>
        </w:tc>
      </w:tr>
      <w:tr w:rsidR="0061717F" w:rsidRPr="0061717F" w14:paraId="0C63C9CB" w14:textId="77777777" w:rsidTr="001C4183">
        <w:tc>
          <w:tcPr>
            <w:tcW w:w="3397" w:type="dxa"/>
          </w:tcPr>
          <w:p w14:paraId="5B1ED785" w14:textId="77777777" w:rsidR="0061717F" w:rsidRPr="0061717F" w:rsidRDefault="00E9734A" w:rsidP="00F66284">
            <w:pPr>
              <w:pStyle w:val="Zakladny"/>
            </w:pPr>
            <w:sdt>
              <w:sdtPr>
                <w:id w:val="-2006186842"/>
                <w:lock w:val="sdtContentLocked"/>
                <w:placeholder>
                  <w:docPart w:val="55272331F53108458B105DFF90F0C98F"/>
                </w:placeholder>
                <w:showingPlcHdr/>
              </w:sdtPr>
              <w:sdtEndPr/>
              <w:sdtContent>
                <w:r w:rsidR="0061717F" w:rsidRPr="0061717F">
                  <w:t>Vedúci záverečnej práce:</w:t>
                </w:r>
              </w:sdtContent>
            </w:sdt>
          </w:p>
        </w:tc>
        <w:tc>
          <w:tcPr>
            <w:tcW w:w="5103" w:type="dxa"/>
          </w:tcPr>
          <w:p w14:paraId="493EE1A8" w14:textId="77777777" w:rsidR="0061717F" w:rsidRPr="0061717F" w:rsidRDefault="00E9734A" w:rsidP="00F66284">
            <w:pPr>
              <w:pStyle w:val="Zakladny"/>
            </w:pPr>
            <w:sdt>
              <w:sdtPr>
                <w:id w:val="-809168553"/>
                <w:placeholder>
                  <w:docPart w:val="A6181A1541FF03479FD690C749153CF6"/>
                </w:placeholder>
              </w:sdtPr>
              <w:sdtEndPr/>
              <w:sdtContent>
                <w:r w:rsidR="009B6BE0">
                  <w:t>Ing. Pavol Bisták PhD.</w:t>
                </w:r>
              </w:sdtContent>
            </w:sdt>
          </w:p>
        </w:tc>
      </w:tr>
      <w:tr w:rsidR="0061717F" w14:paraId="6E8006F9" w14:textId="77777777" w:rsidTr="001C4183">
        <w:tc>
          <w:tcPr>
            <w:tcW w:w="3397" w:type="dxa"/>
          </w:tcPr>
          <w:p w14:paraId="6B412977" w14:textId="77777777" w:rsidR="0061717F" w:rsidRDefault="0061717F" w:rsidP="00F66284">
            <w:pPr>
              <w:pStyle w:val="Zakladny"/>
            </w:pPr>
          </w:p>
        </w:tc>
        <w:tc>
          <w:tcPr>
            <w:tcW w:w="5103" w:type="dxa"/>
          </w:tcPr>
          <w:p w14:paraId="3DE0A754" w14:textId="77777777" w:rsidR="0061717F" w:rsidRDefault="0061717F" w:rsidP="00F66284">
            <w:pPr>
              <w:pStyle w:val="Zakladny"/>
            </w:pPr>
          </w:p>
        </w:tc>
      </w:tr>
    </w:tbl>
    <w:p w14:paraId="409866E8" w14:textId="77777777" w:rsidR="000F2AA3" w:rsidRDefault="000F2AA3" w:rsidP="001D6977">
      <w:pPr>
        <w:sectPr w:rsidR="000F2AA3" w:rsidSect="00642CC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31B0B437" w14:textId="77777777" w:rsidR="008D310B" w:rsidRDefault="008D310B">
      <w:pPr>
        <w:rPr>
          <w:rFonts w:ascii="Times New Roman" w:hAnsi="Times New Roman" w:cs="Times New Roman"/>
          <w:sz w:val="24"/>
          <w:szCs w:val="32"/>
        </w:rPr>
      </w:pPr>
      <w:r>
        <w:lastRenderedPageBreak/>
        <w:br w:type="page"/>
      </w:r>
    </w:p>
    <w:p w14:paraId="62FE64F7" w14:textId="77777777" w:rsidR="008D310B" w:rsidRDefault="008D310B">
      <w:pPr>
        <w:rPr>
          <w:rFonts w:ascii="Times New Roman" w:hAnsi="Times New Roman" w:cs="Times New Roman"/>
          <w:sz w:val="24"/>
          <w:szCs w:val="32"/>
        </w:rPr>
      </w:pPr>
      <w:r>
        <w:lastRenderedPageBreak/>
        <w:br w:type="page"/>
      </w:r>
    </w:p>
    <w:p w14:paraId="54744068" w14:textId="77777777" w:rsidR="001D6977" w:rsidRDefault="001D6977" w:rsidP="00F66284">
      <w:pPr>
        <w:pStyle w:val="Zakladny"/>
        <w:sectPr w:rsidR="001D6977" w:rsidSect="00642CC1">
          <w:footerReference w:type="default" r:id="rId16"/>
          <w:pgSz w:w="11906" w:h="16838"/>
          <w:pgMar w:top="1701" w:right="1418" w:bottom="1701" w:left="1701" w:header="709" w:footer="709" w:gutter="0"/>
          <w:cols w:space="708"/>
          <w:docGrid w:linePitch="360"/>
        </w:sectPr>
      </w:pPr>
    </w:p>
    <w:sdt>
      <w:sdtPr>
        <w:id w:val="-986012505"/>
        <w:lock w:val="contentLocked"/>
        <w:placeholder>
          <w:docPart w:val="B60902E2B83150499E57BD79D4AE76F0"/>
        </w:placeholder>
        <w:group/>
      </w:sdtPr>
      <w:sdtEndPr/>
      <w:sdtContent>
        <w:sdt>
          <w:sdtPr>
            <w:id w:val="1104841269"/>
            <w:lock w:val="sdtContentLocked"/>
            <w:placeholder>
              <w:docPart w:val="649934684FACCB49A891CD52B6C6FFE8"/>
            </w:placeholder>
            <w:showingPlcHdr/>
          </w:sdtPr>
          <w:sdtEndPr/>
          <w:sdtContent>
            <w:p w14:paraId="0AD7A61C" w14:textId="77777777" w:rsidR="00F7112F" w:rsidRDefault="00F7112F" w:rsidP="00F7112F">
              <w:pPr>
                <w:tabs>
                  <w:tab w:val="left" w:pos="3489"/>
                </w:tabs>
              </w:pPr>
              <w:r>
                <w:rPr>
                  <w:rStyle w:val="Nadpis1rovneChar"/>
                </w:rPr>
                <w:t>SÚHRN</w:t>
              </w:r>
            </w:p>
          </w:sdtContent>
        </w:sdt>
        <w:sdt>
          <w:sdtPr>
            <w:id w:val="-1009523311"/>
            <w:lock w:val="sdtContentLocked"/>
            <w:placeholder>
              <w:docPart w:val="BEB5F99E7512B04596303F83EBA1F90D"/>
            </w:placeholder>
            <w:showingPlcHdr/>
          </w:sdtPr>
          <w:sdtEndPr/>
          <w:sdtContent>
            <w:p w14:paraId="0E0C28DC" w14:textId="77777777" w:rsidR="00F7112F" w:rsidRPr="00642CC1" w:rsidRDefault="00F7112F" w:rsidP="00F66284">
              <w:pPr>
                <w:pStyle w:val="Zakladny"/>
              </w:pPr>
              <w:r w:rsidRPr="00642CC1">
                <w:t>SLOVENSKÁ TECHNICKÁ UNIVERZITA V BRATISLAVE</w:t>
              </w:r>
            </w:p>
            <w:p w14:paraId="03884B9A" w14:textId="77777777" w:rsidR="001D6977" w:rsidRPr="001D6977" w:rsidRDefault="00F7112F" w:rsidP="00F66284">
              <w:pPr>
                <w:pStyle w:val="Zakladny"/>
              </w:pPr>
              <w:r w:rsidRPr="00642CC1">
                <w:t>FAKULTA ELEKTROTECHNIKY A</w:t>
              </w:r>
              <w:r>
                <w:t> </w:t>
              </w:r>
              <w:r w:rsidRPr="00642CC1">
                <w:t>INFORMATIKY</w:t>
              </w:r>
            </w:p>
          </w:sdtContent>
        </w:sdt>
        <w:p w14:paraId="1EC917F5" w14:textId="77777777" w:rsidR="001D6977" w:rsidRPr="001D6977" w:rsidRDefault="00E9734A" w:rsidP="001D6977"/>
      </w:sdtContent>
    </w:sdt>
    <w:tbl>
      <w:tblPr>
        <w:tblStyle w:val="TableGrid"/>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5BE40B28" w14:textId="77777777" w:rsidTr="00A6591F">
        <w:tc>
          <w:tcPr>
            <w:tcW w:w="4106" w:type="dxa"/>
          </w:tcPr>
          <w:p w14:paraId="23A8D0A5" w14:textId="77777777" w:rsidR="00AC4C7B" w:rsidRPr="0061717F" w:rsidRDefault="00E9734A" w:rsidP="00F66284">
            <w:pPr>
              <w:pStyle w:val="Zakladny"/>
            </w:pPr>
            <w:sdt>
              <w:sdtPr>
                <w:id w:val="-1969420930"/>
                <w:placeholder>
                  <w:docPart w:val="283D7E5D3FC7CE4B8F2858D32E964BA9"/>
                </w:placeholder>
                <w:showingPlcHdr/>
              </w:sdtPr>
              <w:sdtEndPr/>
              <w:sdtContent>
                <w:r w:rsidR="00AC4C7B">
                  <w:t>Študijný program</w:t>
                </w:r>
                <w:r w:rsidR="00AC4C7B" w:rsidRPr="008C3053">
                  <w:rPr>
                    <w:rStyle w:val="PlaceholderText"/>
                  </w:rPr>
                  <w:t xml:space="preserve"> </w:t>
                </w:r>
                <w:r w:rsidR="00AC4C7B">
                  <w:rPr>
                    <w:rStyle w:val="PlaceholderText"/>
                  </w:rPr>
                  <w:t>:</w:t>
                </w:r>
              </w:sdtContent>
            </w:sdt>
          </w:p>
        </w:tc>
        <w:tc>
          <w:tcPr>
            <w:tcW w:w="4394" w:type="dxa"/>
          </w:tcPr>
          <w:p w14:paraId="1E591E17" w14:textId="77777777" w:rsidR="00AC4C7B" w:rsidRPr="0061717F" w:rsidRDefault="00E9734A" w:rsidP="00F66284">
            <w:pPr>
              <w:pStyle w:val="Zakladny"/>
            </w:pPr>
            <w:sdt>
              <w:sdtPr>
                <w:id w:val="8493299"/>
                <w:placeholder>
                  <w:docPart w:val="4093987FEDCDD1419E74FEDB4EE62C70"/>
                </w:placeholder>
                <w:showingPlcHdr/>
              </w:sdtPr>
              <w:sdtEndPr/>
              <w:sdtContent>
                <w:r w:rsidR="00AC4C7B" w:rsidRPr="0061717F">
                  <w:t>Aplikovaná informatika</w:t>
                </w:r>
              </w:sdtContent>
            </w:sdt>
          </w:p>
        </w:tc>
      </w:tr>
      <w:tr w:rsidR="00AC4C7B" w:rsidRPr="0061717F" w14:paraId="69C00CEF" w14:textId="77777777" w:rsidTr="00A6591F">
        <w:sdt>
          <w:sdtPr>
            <w:id w:val="-1067724283"/>
            <w:placeholder>
              <w:docPart w:val="2D77335A07375849B6BDD0DDA43C01F4"/>
            </w:placeholder>
            <w:dropDownList>
              <w:listItem w:value="Choose an item."/>
              <w:listItem w:displayText="Diplomová práca:" w:value="Diplomová práca:"/>
              <w:listItem w:displayText="Bakalárska práca:" w:value="Bakalárska práca:"/>
            </w:dropDownList>
          </w:sdtPr>
          <w:sdtEndPr/>
          <w:sdtContent>
            <w:tc>
              <w:tcPr>
                <w:tcW w:w="4106" w:type="dxa"/>
              </w:tcPr>
              <w:p w14:paraId="568CDD37" w14:textId="77777777" w:rsidR="00AC4C7B" w:rsidRPr="0061717F" w:rsidRDefault="008D310B" w:rsidP="00F66284">
                <w:pPr>
                  <w:pStyle w:val="Zakladny"/>
                </w:pPr>
                <w:r>
                  <w:t>Diplomová práca:</w:t>
                </w:r>
              </w:p>
            </w:tc>
          </w:sdtContent>
        </w:sdt>
        <w:sdt>
          <w:sdtPr>
            <w:rPr>
              <w:rStyle w:val="ZakladnyChar"/>
            </w:rPr>
            <w:id w:val="-396511704"/>
            <w:placeholder>
              <w:docPart w:val="DB052D21655A92449FF6AF5FF3308A59"/>
            </w:placeholder>
          </w:sdtPr>
          <w:sdtEndPr>
            <w:rPr>
              <w:rStyle w:val="DefaultParagraphFont"/>
            </w:rPr>
          </w:sdtEndPr>
          <w:sdtContent>
            <w:tc>
              <w:tcPr>
                <w:tcW w:w="4394" w:type="dxa"/>
              </w:tcPr>
              <w:p w14:paraId="750F5F18" w14:textId="77777777" w:rsidR="00AC4C7B" w:rsidRPr="0061717F" w:rsidRDefault="00BD5EFD" w:rsidP="00F66284">
                <w:pPr>
                  <w:pStyle w:val="Zakladny"/>
                </w:pPr>
                <w:r>
                  <w:rPr>
                    <w:rStyle w:val="ZakladnyChar"/>
                  </w:rPr>
                  <w:t>Virtuálne laboratórium založené na technológií Node.JS implementované do Moodle</w:t>
                </w:r>
              </w:p>
            </w:tc>
          </w:sdtContent>
        </w:sdt>
      </w:tr>
      <w:tr w:rsidR="00AC4C7B" w:rsidRPr="0061717F" w14:paraId="6AE9E88B" w14:textId="77777777" w:rsidTr="00A6591F">
        <w:sdt>
          <w:sdtPr>
            <w:rPr>
              <w:rStyle w:val="ZakladnyChar"/>
            </w:rPr>
            <w:id w:val="-822653841"/>
            <w:lock w:val="sdtContentLocked"/>
            <w:placeholder>
              <w:docPart w:val="F57A774671BE4E44908FC3A8A5664A66"/>
            </w:placeholder>
            <w:showingPlcHdr/>
          </w:sdtPr>
          <w:sdtEndPr>
            <w:rPr>
              <w:rStyle w:val="DefaultParagraphFont"/>
            </w:rPr>
          </w:sdtEndPr>
          <w:sdtContent>
            <w:tc>
              <w:tcPr>
                <w:tcW w:w="4106" w:type="dxa"/>
              </w:tcPr>
              <w:p w14:paraId="07BD185A" w14:textId="77777777" w:rsidR="00AC4C7B" w:rsidRDefault="00AC4C7B" w:rsidP="00F66284">
                <w:pPr>
                  <w:pStyle w:val="Zakladny"/>
                </w:pPr>
                <w:r>
                  <w:t>Autor:</w:t>
                </w:r>
              </w:p>
            </w:tc>
          </w:sdtContent>
        </w:sdt>
        <w:tc>
          <w:tcPr>
            <w:tcW w:w="4394" w:type="dxa"/>
          </w:tcPr>
          <w:p w14:paraId="7C5BDAE8" w14:textId="77777777" w:rsidR="00AC4C7B" w:rsidRPr="0061717F" w:rsidRDefault="00E9734A" w:rsidP="00F66284">
            <w:pPr>
              <w:pStyle w:val="Zakladny"/>
            </w:pPr>
            <w:sdt>
              <w:sdtPr>
                <w:id w:val="833804230"/>
                <w:placeholder>
                  <w:docPart w:val="A7B2670F45D912468C63EB3A304ED719"/>
                </w:placeholder>
              </w:sdtPr>
              <w:sdtEndPr/>
              <w:sdtContent>
                <w:r w:rsidR="00BD5EFD">
                  <w:t>Bc. Jakub Hoblík</w:t>
                </w:r>
              </w:sdtContent>
            </w:sdt>
          </w:p>
        </w:tc>
      </w:tr>
      <w:tr w:rsidR="00AC4C7B" w:rsidRPr="0061717F" w14:paraId="365AF012" w14:textId="77777777" w:rsidTr="00A6591F">
        <w:tc>
          <w:tcPr>
            <w:tcW w:w="4106" w:type="dxa"/>
          </w:tcPr>
          <w:p w14:paraId="2A8B1CDA" w14:textId="77777777" w:rsidR="00AC4C7B" w:rsidRPr="0061717F" w:rsidRDefault="00E9734A" w:rsidP="00F66284">
            <w:pPr>
              <w:pStyle w:val="Zakladny"/>
            </w:pPr>
            <w:sdt>
              <w:sdtPr>
                <w:id w:val="-1630696343"/>
                <w:lock w:val="contentLocked"/>
                <w:placeholder>
                  <w:docPart w:val="F469262031970444BFF640ED472E5D35"/>
                </w:placeholder>
                <w:showingPlcHdr/>
              </w:sdtPr>
              <w:sdtEndPr/>
              <w:sdtContent>
                <w:r w:rsidR="00AC4C7B" w:rsidRPr="0061717F">
                  <w:t>Vedúci záverečnej práce:</w:t>
                </w:r>
              </w:sdtContent>
            </w:sdt>
          </w:p>
        </w:tc>
        <w:tc>
          <w:tcPr>
            <w:tcW w:w="4394" w:type="dxa"/>
          </w:tcPr>
          <w:p w14:paraId="35DE9084" w14:textId="77777777" w:rsidR="00AC4C7B" w:rsidRPr="0061717F" w:rsidRDefault="00E9734A" w:rsidP="00F66284">
            <w:pPr>
              <w:pStyle w:val="Zakladny"/>
            </w:pPr>
            <w:sdt>
              <w:sdtPr>
                <w:id w:val="135455669"/>
                <w:placeholder>
                  <w:docPart w:val="5B8AC576BEDDBD4CBE2232CD08BE2CDB"/>
                </w:placeholder>
              </w:sdtPr>
              <w:sdtEndPr/>
              <w:sdtContent>
                <w:r w:rsidR="00BD5EFD">
                  <w:t xml:space="preserve"> </w:t>
                </w:r>
                <w:sdt>
                  <w:sdtPr>
                    <w:id w:val="-1481773918"/>
                    <w:placeholder>
                      <w:docPart w:val="E525376117795A42A170B1A2D1874F5B"/>
                    </w:placeholder>
                  </w:sdtPr>
                  <w:sdtEndPr/>
                  <w:sdtContent>
                    <w:r w:rsidR="00BD5EFD">
                      <w:t>Ing. Pavol Bisták PhD.</w:t>
                    </w:r>
                  </w:sdtContent>
                </w:sdt>
                <w:r w:rsidR="00BD5EFD">
                  <w:t xml:space="preserve"> </w:t>
                </w:r>
              </w:sdtContent>
            </w:sdt>
          </w:p>
        </w:tc>
      </w:tr>
      <w:tr w:rsidR="00AC4C7B" w:rsidRPr="0061717F" w14:paraId="755057E6" w14:textId="77777777" w:rsidTr="00A6591F">
        <w:tc>
          <w:tcPr>
            <w:tcW w:w="4106" w:type="dxa"/>
          </w:tcPr>
          <w:p w14:paraId="59B8AD64" w14:textId="77777777" w:rsidR="00AC4C7B" w:rsidRPr="0061717F" w:rsidRDefault="00AC4C7B" w:rsidP="00F66284">
            <w:pPr>
              <w:pStyle w:val="Zakladny"/>
            </w:pPr>
          </w:p>
        </w:tc>
        <w:tc>
          <w:tcPr>
            <w:tcW w:w="4394" w:type="dxa"/>
          </w:tcPr>
          <w:p w14:paraId="1CE0C0C7" w14:textId="77777777" w:rsidR="00AC4C7B" w:rsidRPr="0061717F" w:rsidRDefault="00AC4C7B" w:rsidP="00F66284">
            <w:pPr>
              <w:pStyle w:val="Zakladny"/>
            </w:pPr>
          </w:p>
        </w:tc>
      </w:tr>
      <w:tr w:rsidR="00AC4C7B" w:rsidRPr="0061717F" w14:paraId="32C35185" w14:textId="77777777" w:rsidTr="00A6591F">
        <w:sdt>
          <w:sdtPr>
            <w:rPr>
              <w:rStyle w:val="ZakladnyChar"/>
            </w:rPr>
            <w:id w:val="1514567378"/>
            <w:lock w:val="sdtContentLocked"/>
            <w:placeholder>
              <w:docPart w:val="A9EDB704D434A14DB492431E1233D205"/>
            </w:placeholder>
            <w:showingPlcHdr/>
          </w:sdtPr>
          <w:sdtEndPr>
            <w:rPr>
              <w:rStyle w:val="DefaultParagraphFont"/>
            </w:rPr>
          </w:sdtEndPr>
          <w:sdtContent>
            <w:tc>
              <w:tcPr>
                <w:tcW w:w="4106" w:type="dxa"/>
              </w:tcPr>
              <w:p w14:paraId="264908F1" w14:textId="77777777" w:rsidR="00AC4C7B" w:rsidRPr="0061717F" w:rsidRDefault="00AC4C7B" w:rsidP="00F66284">
                <w:pPr>
                  <w:pStyle w:val="Zakladny"/>
                </w:pPr>
                <w:r>
                  <w:t>Miesto a rok predloženia práce:</w:t>
                </w:r>
              </w:p>
            </w:tc>
          </w:sdtContent>
        </w:sdt>
        <w:sdt>
          <w:sdtPr>
            <w:id w:val="1827700786"/>
            <w:lock w:val="sdtLocked"/>
            <w:placeholder>
              <w:docPart w:val="63CE7E021D57E441B4F1EC0F1B5ADD2A"/>
            </w:placeholder>
          </w:sdtPr>
          <w:sdtEndPr/>
          <w:sdtContent>
            <w:tc>
              <w:tcPr>
                <w:tcW w:w="4394" w:type="dxa"/>
              </w:tcPr>
              <w:p w14:paraId="5AE8DF17" w14:textId="77777777" w:rsidR="00AC4C7B" w:rsidRPr="0061717F" w:rsidRDefault="007938A0" w:rsidP="00F66284">
                <w:pPr>
                  <w:pStyle w:val="Zakladny"/>
                </w:pPr>
                <w:r>
                  <w:t xml:space="preserve">Bratislava </w:t>
                </w:r>
                <w:r w:rsidR="00E93554">
                  <w:fldChar w:fldCharType="begin"/>
                </w:r>
                <w:r>
                  <w:instrText xml:space="preserve"> TIME \@ "yyyy" </w:instrText>
                </w:r>
                <w:r w:rsidR="00E93554">
                  <w:fldChar w:fldCharType="separate"/>
                </w:r>
                <w:r w:rsidR="00124DDF">
                  <w:rPr>
                    <w:noProof/>
                  </w:rPr>
                  <w:t>2016</w:t>
                </w:r>
                <w:r w:rsidR="00E93554">
                  <w:fldChar w:fldCharType="end"/>
                </w:r>
              </w:p>
            </w:tc>
          </w:sdtContent>
        </w:sdt>
      </w:tr>
    </w:tbl>
    <w:p w14:paraId="0A1B1ED5" w14:textId="77777777" w:rsidR="001D6977" w:rsidRDefault="001D6977" w:rsidP="001D6977">
      <w:pPr>
        <w:rPr>
          <w:lang w:val="en-US"/>
        </w:rPr>
      </w:pPr>
    </w:p>
    <w:p w14:paraId="4D7A77BE" w14:textId="77777777" w:rsidR="00B35510" w:rsidRDefault="00B35510" w:rsidP="001D6977">
      <w:pPr>
        <w:rPr>
          <w:lang w:val="en-US"/>
        </w:rPr>
      </w:pPr>
    </w:p>
    <w:p w14:paraId="6E508DDC" w14:textId="77777777" w:rsidR="00B35510" w:rsidRDefault="00B35510" w:rsidP="001D6977">
      <w:pPr>
        <w:rPr>
          <w:lang w:val="en-US"/>
        </w:rPr>
      </w:pPr>
    </w:p>
    <w:p w14:paraId="235F28F6" w14:textId="77777777" w:rsidR="00B35510" w:rsidRDefault="00B35510" w:rsidP="001D6977">
      <w:pPr>
        <w:rPr>
          <w:lang w:val="en-US"/>
        </w:rPr>
      </w:pPr>
    </w:p>
    <w:p w14:paraId="14B3188C" w14:textId="77777777" w:rsidR="00B35510" w:rsidRDefault="00B35510" w:rsidP="001D6977">
      <w:pPr>
        <w:rPr>
          <w:lang w:val="en-US"/>
        </w:rPr>
      </w:pPr>
    </w:p>
    <w:p w14:paraId="35C168A9" w14:textId="77777777" w:rsidR="00B35510" w:rsidRDefault="00B35510" w:rsidP="001D6977">
      <w:pPr>
        <w:rPr>
          <w:lang w:val="en-US"/>
        </w:rPr>
      </w:pPr>
    </w:p>
    <w:p w14:paraId="57D8DEE7" w14:textId="77777777" w:rsidR="00B35510" w:rsidRDefault="00B35510" w:rsidP="001D6977">
      <w:pPr>
        <w:rPr>
          <w:lang w:val="en-US"/>
        </w:rPr>
      </w:pPr>
    </w:p>
    <w:p w14:paraId="35EC3702" w14:textId="77777777" w:rsidR="00B35510" w:rsidRDefault="00B35510" w:rsidP="001D6977">
      <w:pPr>
        <w:rPr>
          <w:lang w:val="en-US"/>
        </w:rPr>
      </w:pPr>
    </w:p>
    <w:p w14:paraId="42072191" w14:textId="77777777" w:rsidR="00B35510" w:rsidRPr="00AC4C7B" w:rsidRDefault="00B35510" w:rsidP="001D6977">
      <w:pPr>
        <w:rPr>
          <w:lang w:val="en-US"/>
        </w:rPr>
      </w:pPr>
    </w:p>
    <w:sdt>
      <w:sdtPr>
        <w:rPr>
          <w:rStyle w:val="ZakladnyChar"/>
        </w:rPr>
        <w:id w:val="766351122"/>
        <w:placeholder>
          <w:docPart w:val="33D3DE3B2331C24DA8129E5A26744A63"/>
        </w:placeholder>
      </w:sdtPr>
      <w:sdtEndPr>
        <w:rPr>
          <w:rStyle w:val="DefaultParagraphFont"/>
        </w:rPr>
      </w:sdtEndPr>
      <w:sdtContent>
        <w:p w14:paraId="269F8959" w14:textId="77777777" w:rsidR="0006179A" w:rsidRDefault="00041259" w:rsidP="00F66284">
          <w:pPr>
            <w:pStyle w:val="Zakladny"/>
            <w:rPr>
              <w:rStyle w:val="ZakladnyChar"/>
            </w:rPr>
          </w:pPr>
          <w:r>
            <w:rPr>
              <w:rStyle w:val="ZakladnyChar"/>
            </w:rPr>
            <w:t>Cieľom tejto diplomovej práce je na základe projektu StarkLab vytvoriť modul pre systém Moodle, ktorý by slúžil ako klientská časť aplikácie. Súčasťou práce je naštudovať si projekt StarkLab, navrhnúť a implementovať vylepšenia a zamerať sa na jeho rozšírenie a rozšíriteľnosť do budúcna.</w:t>
          </w:r>
        </w:p>
      </w:sdtContent>
    </w:sdt>
    <w:p w14:paraId="5164F4B9" w14:textId="77777777" w:rsidR="00976E12" w:rsidRDefault="00976E12" w:rsidP="00F66284">
      <w:pPr>
        <w:pStyle w:val="Zakladny"/>
        <w:rPr>
          <w:rStyle w:val="ZakladnyChar"/>
        </w:rPr>
      </w:pPr>
    </w:p>
    <w:p w14:paraId="290D2B6F" w14:textId="77777777" w:rsidR="00976E12" w:rsidRDefault="00E9734A" w:rsidP="00F66284">
      <w:pPr>
        <w:pStyle w:val="Zakladny"/>
        <w:rPr>
          <w:rStyle w:val="ZakladnyChar"/>
        </w:rPr>
      </w:pPr>
      <w:sdt>
        <w:sdtPr>
          <w:id w:val="-1918853428"/>
          <w:lock w:val="sdtContentLocked"/>
          <w:placeholder>
            <w:docPart w:val="83463312BCAC1B46B9386F5352E62B3A"/>
          </w:placeholder>
          <w:showingPlcHdr/>
        </w:sdtPr>
        <w:sdtEndPr/>
        <w:sdtContent>
          <w:r w:rsidR="00E66E98" w:rsidRPr="00E66E98">
            <w:t>Kľúčové slová:</w:t>
          </w:r>
          <w:r w:rsidR="00E66E98">
            <w:tab/>
          </w:r>
        </w:sdtContent>
      </w:sdt>
      <w:sdt>
        <w:sdtPr>
          <w:rPr>
            <w:rStyle w:val="ZakladnyChar"/>
          </w:rPr>
          <w:id w:val="-1770229256"/>
          <w:placeholder>
            <w:docPart w:val="C667ED10B1239C46B952E0531CA81056"/>
          </w:placeholder>
        </w:sdtPr>
        <w:sdtEndPr>
          <w:rPr>
            <w:rStyle w:val="DefaultParagraphFont"/>
          </w:rPr>
        </w:sdtEndPr>
        <w:sdtContent>
          <w:r w:rsidR="00BD5EFD">
            <w:rPr>
              <w:rStyle w:val="ZakladnyChar"/>
            </w:rPr>
            <w:t>node.js javascript laboratórium moodle php</w:t>
          </w:r>
        </w:sdtContent>
      </w:sdt>
    </w:p>
    <w:p w14:paraId="79480D13" w14:textId="77777777" w:rsidR="00803E9E" w:rsidRDefault="00803E9E" w:rsidP="00F66284">
      <w:pPr>
        <w:pStyle w:val="Zakladny"/>
        <w:rPr>
          <w:rStyle w:val="ZakladnyChar"/>
        </w:rPr>
      </w:pPr>
      <w:r>
        <w:rPr>
          <w:rStyle w:val="ZakladnyChar"/>
        </w:rPr>
        <w:br w:type="page"/>
      </w:r>
    </w:p>
    <w:sdt>
      <w:sdtPr>
        <w:id w:val="-2012366898"/>
        <w:lock w:val="contentLocked"/>
        <w:placeholder>
          <w:docPart w:val="F7F54A9868BF3D43A9C4134E45EEF093"/>
        </w:placeholder>
        <w:group/>
      </w:sdtPr>
      <w:sdtEndPr/>
      <w:sdtContent>
        <w:sdt>
          <w:sdtPr>
            <w:id w:val="-859042885"/>
            <w:lock w:val="contentLocked"/>
            <w:placeholder>
              <w:docPart w:val="BB9DAAE77A96C748A69973FEC43DA19C"/>
            </w:placeholder>
            <w:showingPlcHdr/>
          </w:sdtPr>
          <w:sdtEndPr/>
          <w:sdtContent>
            <w:p w14:paraId="5C2A843E" w14:textId="77777777" w:rsidR="00803E9E" w:rsidRDefault="00803E9E" w:rsidP="00416686">
              <w:pPr>
                <w:tabs>
                  <w:tab w:val="left" w:pos="3489"/>
                </w:tabs>
              </w:pPr>
              <w:r>
                <w:rPr>
                  <w:rStyle w:val="Nadpis1rovneChar"/>
                </w:rPr>
                <w:t>ABSTRACT</w:t>
              </w:r>
            </w:p>
          </w:sdtContent>
        </w:sdt>
        <w:sdt>
          <w:sdtPr>
            <w:id w:val="1595820431"/>
            <w:lock w:val="contentLocked"/>
            <w:placeholder>
              <w:docPart w:val="1EB85192AFB738449C79B2A9A8BC9A59"/>
            </w:placeholder>
            <w:showingPlcHdr/>
          </w:sdtPr>
          <w:sdtEndPr/>
          <w:sdtContent>
            <w:p w14:paraId="66201F8E" w14:textId="77777777" w:rsidR="00803E9E" w:rsidRDefault="00803E9E" w:rsidP="00F66284">
              <w:pPr>
                <w:pStyle w:val="Zakladny"/>
              </w:pPr>
              <w:r>
                <w:t>SLOVAK UNIVERSITY OF TECHNOLOGY IN BRATISLAVA</w:t>
              </w:r>
            </w:p>
            <w:p w14:paraId="79676D0A" w14:textId="77777777" w:rsidR="00803E9E" w:rsidRPr="001D6977" w:rsidRDefault="00803E9E" w:rsidP="00F66284">
              <w:pPr>
                <w:pStyle w:val="Zakladny"/>
              </w:pPr>
              <w:r>
                <w:t>FACULTY OF ELECTRICAL ENGINEERING AND INFORMA</w:t>
              </w:r>
              <w:r w:rsidRPr="00803E9E">
                <w:t>TION TECHNOLOGY</w:t>
              </w:r>
              <w:r>
                <w:t xml:space="preserve"> </w:t>
              </w:r>
            </w:p>
          </w:sdtContent>
        </w:sdt>
        <w:p w14:paraId="0FCF0C66" w14:textId="77777777" w:rsidR="00803E9E" w:rsidRPr="001D6977" w:rsidRDefault="00E9734A" w:rsidP="00416686"/>
      </w:sdtContent>
    </w:sdt>
    <w:tbl>
      <w:tblPr>
        <w:tblStyle w:val="TableGrid"/>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14:paraId="3BCC5003" w14:textId="77777777" w:rsidTr="00416686">
        <w:tc>
          <w:tcPr>
            <w:tcW w:w="4106" w:type="dxa"/>
          </w:tcPr>
          <w:p w14:paraId="151B70F6" w14:textId="77777777" w:rsidR="00803E9E" w:rsidRPr="0061717F" w:rsidRDefault="00E9734A" w:rsidP="00F66284">
            <w:pPr>
              <w:pStyle w:val="Zakladny"/>
            </w:pPr>
            <w:sdt>
              <w:sdtPr>
                <w:id w:val="957138707"/>
                <w:placeholder>
                  <w:docPart w:val="E7F4DDEB1109644DAE5936A583A58E05"/>
                </w:placeholder>
                <w:showingPlcHdr/>
              </w:sdtPr>
              <w:sdtEndPr/>
              <w:sdtContent>
                <w:r w:rsidR="00803E9E" w:rsidRPr="00803E9E">
                  <w:t xml:space="preserve">Study Programme: </w:t>
                </w:r>
              </w:sdtContent>
            </w:sdt>
          </w:p>
        </w:tc>
        <w:tc>
          <w:tcPr>
            <w:tcW w:w="4394" w:type="dxa"/>
          </w:tcPr>
          <w:p w14:paraId="58C940EB" w14:textId="77777777" w:rsidR="00803E9E" w:rsidRPr="0061717F" w:rsidRDefault="00E9734A" w:rsidP="00F66284">
            <w:pPr>
              <w:pStyle w:val="Zakladny"/>
            </w:pPr>
            <w:sdt>
              <w:sdtPr>
                <w:id w:val="-2094842236"/>
                <w:placeholder>
                  <w:docPart w:val="C6F3BCCE66548249997413EA4996794E"/>
                </w:placeholder>
              </w:sdtPr>
              <w:sdtEndPr/>
              <w:sdtContent>
                <w:r w:rsidR="00420B27">
                  <w:t>Applied Informatics</w:t>
                </w:r>
              </w:sdtContent>
            </w:sdt>
          </w:p>
        </w:tc>
      </w:tr>
      <w:tr w:rsidR="00803E9E" w:rsidRPr="0061717F" w14:paraId="6359FE69" w14:textId="77777777" w:rsidTr="00416686">
        <w:sdt>
          <w:sdtPr>
            <w:rPr>
              <w:rStyle w:val="ZakladnyChar"/>
            </w:rPr>
            <w:id w:val="-1774393192"/>
            <w:placeholder>
              <w:docPart w:val="2669498040C3A444B8B3F29792648A0A"/>
            </w:placeholder>
            <w:dropDownList>
              <w:listItem w:value="Choose an item."/>
              <w:listItem w:displayText="Bachelor Thesis:" w:value="Bachelor Thesis:"/>
              <w:listItem w:displayText="Diploma Thesis:" w:value="Diploma Thesis:"/>
            </w:dropDownList>
          </w:sdtPr>
          <w:sdtEndPr>
            <w:rPr>
              <w:rStyle w:val="DefaultParagraphFont"/>
            </w:rPr>
          </w:sdtEndPr>
          <w:sdtContent>
            <w:tc>
              <w:tcPr>
                <w:tcW w:w="4106" w:type="dxa"/>
              </w:tcPr>
              <w:p w14:paraId="2826585C" w14:textId="77777777" w:rsidR="00803E9E" w:rsidRPr="0061717F" w:rsidRDefault="008D310B" w:rsidP="00F66284">
                <w:pPr>
                  <w:pStyle w:val="Zakladny"/>
                </w:pPr>
                <w:r>
                  <w:rPr>
                    <w:rStyle w:val="ZakladnyChar"/>
                  </w:rPr>
                  <w:t>Diploma Thesis:</w:t>
                </w:r>
              </w:p>
            </w:tc>
          </w:sdtContent>
        </w:sdt>
        <w:sdt>
          <w:sdtPr>
            <w:rPr>
              <w:rStyle w:val="ZakladnyChar"/>
            </w:rPr>
            <w:id w:val="133310043"/>
            <w:placeholder>
              <w:docPart w:val="C0E432AA6A0EC248A07D71F69583090C"/>
            </w:placeholder>
          </w:sdtPr>
          <w:sdtEndPr>
            <w:rPr>
              <w:rStyle w:val="DefaultParagraphFont"/>
            </w:rPr>
          </w:sdtEndPr>
          <w:sdtContent>
            <w:tc>
              <w:tcPr>
                <w:tcW w:w="4394" w:type="dxa"/>
              </w:tcPr>
              <w:p w14:paraId="62189005" w14:textId="77777777" w:rsidR="00803E9E" w:rsidRPr="0061717F" w:rsidRDefault="008D310B" w:rsidP="00F66284">
                <w:pPr>
                  <w:pStyle w:val="Zakladny"/>
                </w:pPr>
                <w:r>
                  <w:rPr>
                    <w:rStyle w:val="ZakladnyChar"/>
                  </w:rPr>
                  <w:t>Virtual laboratory based on Node.JS technology implemented into Moodle</w:t>
                </w:r>
              </w:p>
            </w:tc>
          </w:sdtContent>
        </w:sdt>
      </w:tr>
      <w:tr w:rsidR="00803E9E" w:rsidRPr="0061717F" w14:paraId="0C84D40D" w14:textId="77777777" w:rsidTr="00416686">
        <w:sdt>
          <w:sdtPr>
            <w:rPr>
              <w:rStyle w:val="ZakladnyChar"/>
            </w:rPr>
            <w:id w:val="-1024944828"/>
            <w:lock w:val="contentLocked"/>
            <w:placeholder>
              <w:docPart w:val="03097E0025963247A1DB6B258DD78F50"/>
            </w:placeholder>
            <w:showingPlcHdr/>
          </w:sdtPr>
          <w:sdtEndPr>
            <w:rPr>
              <w:rStyle w:val="DefaultParagraphFont"/>
            </w:rPr>
          </w:sdtEndPr>
          <w:sdtContent>
            <w:tc>
              <w:tcPr>
                <w:tcW w:w="4106" w:type="dxa"/>
              </w:tcPr>
              <w:p w14:paraId="0E81DFE2" w14:textId="77777777" w:rsidR="00803E9E" w:rsidRDefault="00803E9E" w:rsidP="00F66284">
                <w:pPr>
                  <w:pStyle w:val="Zakladny"/>
                </w:pPr>
                <w:r>
                  <w:t>Autor:</w:t>
                </w:r>
              </w:p>
            </w:tc>
          </w:sdtContent>
        </w:sdt>
        <w:tc>
          <w:tcPr>
            <w:tcW w:w="4394" w:type="dxa"/>
          </w:tcPr>
          <w:p w14:paraId="27769D7F" w14:textId="77777777" w:rsidR="00803E9E" w:rsidRPr="0061717F" w:rsidRDefault="00E9734A" w:rsidP="00F66284">
            <w:pPr>
              <w:pStyle w:val="Zakladny"/>
            </w:pPr>
            <w:sdt>
              <w:sdtPr>
                <w:id w:val="-1050230574"/>
                <w:placeholder>
                  <w:docPart w:val="C07D9425D45FD04E87A2BE2D3AA5EC1C"/>
                </w:placeholder>
              </w:sdtPr>
              <w:sdtEndPr/>
              <w:sdtContent>
                <w:r w:rsidR="008D310B">
                  <w:t>Bc. Jakub Hoblík</w:t>
                </w:r>
              </w:sdtContent>
            </w:sdt>
          </w:p>
        </w:tc>
      </w:tr>
      <w:tr w:rsidR="00803E9E" w:rsidRPr="0061717F" w14:paraId="5F2F446F" w14:textId="77777777" w:rsidTr="008D310B">
        <w:trPr>
          <w:trHeight w:val="455"/>
        </w:trPr>
        <w:tc>
          <w:tcPr>
            <w:tcW w:w="4106" w:type="dxa"/>
          </w:tcPr>
          <w:p w14:paraId="5EC7B210" w14:textId="77777777" w:rsidR="00803E9E" w:rsidRPr="0061717F" w:rsidRDefault="00E9734A" w:rsidP="00F66284">
            <w:pPr>
              <w:pStyle w:val="Zakladny"/>
            </w:pPr>
            <w:sdt>
              <w:sdtPr>
                <w:id w:val="-1476834268"/>
                <w:lock w:val="contentLocked"/>
                <w:placeholder>
                  <w:docPart w:val="8A389B1B793B334CB682C3F993C054A3"/>
                </w:placeholder>
                <w:showingPlcHdr/>
              </w:sdtPr>
              <w:sdtEndPr/>
              <w:sdtContent>
                <w:r w:rsidR="00803E9E" w:rsidRPr="00803E9E">
                  <w:t>Superviso</w:t>
                </w:r>
                <w:r w:rsidR="00803E9E">
                  <w:t>r</w:t>
                </w:r>
                <w:r w:rsidR="00803E9E" w:rsidRPr="0061717F">
                  <w:t>:</w:t>
                </w:r>
              </w:sdtContent>
            </w:sdt>
          </w:p>
        </w:tc>
        <w:tc>
          <w:tcPr>
            <w:tcW w:w="4394" w:type="dxa"/>
          </w:tcPr>
          <w:p w14:paraId="2E070A9F" w14:textId="77777777" w:rsidR="00803E9E" w:rsidRPr="0061717F" w:rsidRDefault="00E9734A" w:rsidP="00F66284">
            <w:pPr>
              <w:pStyle w:val="Zakladny"/>
            </w:pPr>
            <w:sdt>
              <w:sdtPr>
                <w:id w:val="1333026269"/>
                <w:placeholder>
                  <w:docPart w:val="2ED41CBF1FF6744A98933E87EE62F98C"/>
                </w:placeholder>
              </w:sdtPr>
              <w:sdtEndPr/>
              <w:sdtContent>
                <w:r w:rsidR="008D310B">
                  <w:t>Ing Pavol Bisták PhD.</w:t>
                </w:r>
              </w:sdtContent>
            </w:sdt>
          </w:p>
        </w:tc>
      </w:tr>
      <w:tr w:rsidR="00803E9E" w:rsidRPr="0061717F" w14:paraId="10CD6B66" w14:textId="77777777" w:rsidTr="00416686">
        <w:tc>
          <w:tcPr>
            <w:tcW w:w="4106" w:type="dxa"/>
          </w:tcPr>
          <w:p w14:paraId="33614BE3" w14:textId="77777777" w:rsidR="00803E9E" w:rsidRPr="0061717F" w:rsidRDefault="00803E9E" w:rsidP="00F66284">
            <w:pPr>
              <w:pStyle w:val="Zakladny"/>
            </w:pPr>
          </w:p>
        </w:tc>
        <w:tc>
          <w:tcPr>
            <w:tcW w:w="4394" w:type="dxa"/>
          </w:tcPr>
          <w:p w14:paraId="36A91D14" w14:textId="77777777" w:rsidR="00803E9E" w:rsidRPr="0061717F" w:rsidRDefault="00803E9E" w:rsidP="00F66284">
            <w:pPr>
              <w:pStyle w:val="Zakladny"/>
            </w:pPr>
          </w:p>
        </w:tc>
      </w:tr>
      <w:tr w:rsidR="00803E9E" w:rsidRPr="0061717F" w14:paraId="580D1745" w14:textId="77777777" w:rsidTr="00416686">
        <w:sdt>
          <w:sdtPr>
            <w:rPr>
              <w:rStyle w:val="ZakladnyChar"/>
            </w:rPr>
            <w:id w:val="-2051219714"/>
            <w:lock w:val="contentLocked"/>
            <w:placeholder>
              <w:docPart w:val="3E8610BE55840447A4C74C788F18B356"/>
            </w:placeholder>
            <w:showingPlcHdr/>
          </w:sdtPr>
          <w:sdtEndPr>
            <w:rPr>
              <w:rStyle w:val="DefaultParagraphFont"/>
            </w:rPr>
          </w:sdtEndPr>
          <w:sdtContent>
            <w:tc>
              <w:tcPr>
                <w:tcW w:w="4106" w:type="dxa"/>
              </w:tcPr>
              <w:p w14:paraId="339DE772" w14:textId="77777777" w:rsidR="00803E9E" w:rsidRPr="0061717F" w:rsidRDefault="00803E9E" w:rsidP="00F66284">
                <w:pPr>
                  <w:pStyle w:val="Zakladny"/>
                </w:pPr>
                <w:r>
                  <w:rPr>
                    <w:rStyle w:val="ZakladnyChar"/>
                  </w:rPr>
                  <w:t>Place and year</w:t>
                </w:r>
                <w:r w:rsidR="007E432B">
                  <w:rPr>
                    <w:rStyle w:val="ZakladnyChar"/>
                  </w:rPr>
                  <w:t xml:space="preserve"> of submission</w:t>
                </w:r>
                <w:r>
                  <w:t>:</w:t>
                </w:r>
              </w:p>
            </w:tc>
          </w:sdtContent>
        </w:sdt>
        <w:sdt>
          <w:sdtPr>
            <w:id w:val="609485119"/>
            <w:placeholder>
              <w:docPart w:val="44AABDACAEF30444B58B24D03675F983"/>
            </w:placeholder>
          </w:sdtPr>
          <w:sdtEndPr/>
          <w:sdtContent>
            <w:tc>
              <w:tcPr>
                <w:tcW w:w="4394" w:type="dxa"/>
              </w:tcPr>
              <w:p w14:paraId="4BC4CD84" w14:textId="77777777" w:rsidR="00803E9E" w:rsidRPr="0061717F" w:rsidRDefault="007938A0" w:rsidP="00F66284">
                <w:pPr>
                  <w:pStyle w:val="Zakladny"/>
                </w:pPr>
                <w:r>
                  <w:t xml:space="preserve">Bratislava </w:t>
                </w:r>
                <w:r w:rsidR="00E93554">
                  <w:fldChar w:fldCharType="begin"/>
                </w:r>
                <w:r>
                  <w:instrText xml:space="preserve"> TIME \@ "yyyy" </w:instrText>
                </w:r>
                <w:r w:rsidR="00E93554">
                  <w:fldChar w:fldCharType="separate"/>
                </w:r>
                <w:r w:rsidR="00124DDF">
                  <w:rPr>
                    <w:noProof/>
                  </w:rPr>
                  <w:t>2016</w:t>
                </w:r>
                <w:r w:rsidR="00E93554">
                  <w:fldChar w:fldCharType="end"/>
                </w:r>
              </w:p>
            </w:tc>
          </w:sdtContent>
        </w:sdt>
      </w:tr>
    </w:tbl>
    <w:p w14:paraId="09429580" w14:textId="77777777" w:rsidR="00803E9E" w:rsidRDefault="00803E9E" w:rsidP="00416686"/>
    <w:p w14:paraId="5A6E0466" w14:textId="77777777" w:rsidR="0085760E" w:rsidRDefault="0085760E" w:rsidP="00416686"/>
    <w:p w14:paraId="49ABA009" w14:textId="77777777" w:rsidR="0085760E" w:rsidRDefault="0085760E" w:rsidP="00416686"/>
    <w:p w14:paraId="58275116" w14:textId="77777777" w:rsidR="0085760E" w:rsidRDefault="0085760E" w:rsidP="00416686"/>
    <w:p w14:paraId="775E8E55" w14:textId="77777777" w:rsidR="0085760E" w:rsidRDefault="0085760E" w:rsidP="00416686"/>
    <w:p w14:paraId="01874ED0" w14:textId="77777777" w:rsidR="0085760E" w:rsidRDefault="0085760E" w:rsidP="00416686"/>
    <w:p w14:paraId="3EE745D3" w14:textId="77777777" w:rsidR="0085760E" w:rsidRDefault="0085760E" w:rsidP="00416686"/>
    <w:p w14:paraId="496E7556" w14:textId="77777777" w:rsidR="0085760E" w:rsidRDefault="0085760E" w:rsidP="00416686"/>
    <w:p w14:paraId="2D9846B3" w14:textId="77777777" w:rsidR="0085760E" w:rsidRPr="00803E9E" w:rsidRDefault="0085760E" w:rsidP="00416686"/>
    <w:sdt>
      <w:sdtPr>
        <w:rPr>
          <w:rStyle w:val="ZakladnyChar"/>
        </w:rPr>
        <w:id w:val="132220108"/>
        <w:placeholder>
          <w:docPart w:val="8301A5328E741949972743BF5245A7FB"/>
        </w:placeholder>
      </w:sdtPr>
      <w:sdtEndPr>
        <w:rPr>
          <w:rStyle w:val="DefaultParagraphFont"/>
        </w:rPr>
      </w:sdtEndPr>
      <w:sdtContent>
        <w:p w14:paraId="45DD0E6E" w14:textId="77777777" w:rsidR="00803E9E" w:rsidRDefault="008D310B" w:rsidP="00F66284">
          <w:pPr>
            <w:pStyle w:val="Zakladny"/>
            <w:rPr>
              <w:rStyle w:val="ZakladnyChar"/>
            </w:rPr>
          </w:pPr>
          <w:r>
            <w:rPr>
              <w:rStyle w:val="ZakladnyChar"/>
            </w:rPr>
            <w:t>The aim of this thesis is create a module based on project StarkLab which will fit into Moodle as a client part of application. A part of thesis is to get familiar with project StarkLab and suggest some improvements and implement them also the thesis will focus on expandibility of project.</w:t>
          </w:r>
        </w:p>
      </w:sdtContent>
    </w:sdt>
    <w:p w14:paraId="4C7F5DCA" w14:textId="77777777" w:rsidR="00803E9E" w:rsidRDefault="00803E9E" w:rsidP="00F66284">
      <w:pPr>
        <w:pStyle w:val="Zakladny"/>
        <w:rPr>
          <w:rStyle w:val="ZakladnyChar"/>
        </w:rPr>
      </w:pPr>
    </w:p>
    <w:p w14:paraId="4D3DE154" w14:textId="77777777" w:rsidR="00803E9E" w:rsidRDefault="00E9734A" w:rsidP="00F66284">
      <w:pPr>
        <w:pStyle w:val="Zakladny"/>
        <w:rPr>
          <w:rStyle w:val="ZakladnyChar"/>
        </w:rPr>
      </w:pPr>
      <w:sdt>
        <w:sdtPr>
          <w:id w:val="-270862774"/>
          <w:lock w:val="contentLocked"/>
          <w:placeholder>
            <w:docPart w:val="278863BC611B3345A493FDDDF9BF1A64"/>
          </w:placeholder>
          <w:showingPlcHdr/>
        </w:sdtPr>
        <w:sdtEndPr/>
        <w:sdtContent>
          <w:r w:rsidR="00803E9E" w:rsidRPr="00E66E98">
            <w:t>K</w:t>
          </w:r>
          <w:r w:rsidR="000A10DD">
            <w:t>ey words</w:t>
          </w:r>
          <w:r w:rsidR="00803E9E" w:rsidRPr="00E66E98">
            <w:t>:</w:t>
          </w:r>
          <w:r w:rsidR="00803E9E">
            <w:tab/>
          </w:r>
        </w:sdtContent>
      </w:sdt>
      <w:sdt>
        <w:sdtPr>
          <w:rPr>
            <w:rStyle w:val="ZakladnyChar"/>
          </w:rPr>
          <w:id w:val="-709187070"/>
          <w:placeholder>
            <w:docPart w:val="34D39589E5E97F49BA502D2E79780EFC"/>
          </w:placeholder>
        </w:sdtPr>
        <w:sdtEndPr>
          <w:rPr>
            <w:rStyle w:val="DefaultParagraphFont"/>
          </w:rPr>
        </w:sdtEndPr>
        <w:sdtContent>
          <w:sdt>
            <w:sdtPr>
              <w:rPr>
                <w:rStyle w:val="ZakladnyChar"/>
              </w:rPr>
              <w:id w:val="1404570974"/>
              <w:placeholder>
                <w:docPart w:val="07B4AA48A0700349B836E59022C7B18F"/>
              </w:placeholder>
            </w:sdtPr>
            <w:sdtEndPr>
              <w:rPr>
                <w:rStyle w:val="DefaultParagraphFont"/>
              </w:rPr>
            </w:sdtEndPr>
            <w:sdtContent>
              <w:r w:rsidR="008D310B">
                <w:rPr>
                  <w:rStyle w:val="ZakladnyChar"/>
                </w:rPr>
                <w:t>node.js javascript laboratórium moodle php</w:t>
              </w:r>
            </w:sdtContent>
          </w:sdt>
        </w:sdtContent>
      </w:sdt>
    </w:p>
    <w:p w14:paraId="59FA3047" w14:textId="77777777" w:rsidR="000A10DD" w:rsidRDefault="000A10DD" w:rsidP="00F66284">
      <w:pPr>
        <w:pStyle w:val="Zakladny"/>
        <w:sectPr w:rsidR="000A10DD" w:rsidSect="00642CC1">
          <w:pgSz w:w="11906" w:h="16838"/>
          <w:pgMar w:top="1701" w:right="1418" w:bottom="1701" w:left="1701" w:header="709" w:footer="709" w:gutter="0"/>
          <w:cols w:space="708"/>
          <w:docGrid w:linePitch="360"/>
        </w:sectPr>
      </w:pPr>
    </w:p>
    <w:sdt>
      <w:sdtPr>
        <w:id w:val="722799767"/>
        <w:placeholder>
          <w:docPart w:val="891DE6A144CE844F8D8DBBCC35E562BF"/>
        </w:placeholder>
        <w:temporary/>
        <w:showingPlcHdr/>
      </w:sdtPr>
      <w:sdtEndPr/>
      <w:sdtContent>
        <w:p w14:paraId="6E1AE8AF" w14:textId="77777777" w:rsidR="00C87A2B" w:rsidRDefault="00C87A2B" w:rsidP="00F66284">
          <w:pPr>
            <w:pStyle w:val="Zakladny"/>
          </w:pPr>
          <w:r>
            <w:rPr>
              <w:rStyle w:val="Nadpis1rovneChar"/>
            </w:rPr>
            <w:t>Vyhlásenie autora</w:t>
          </w:r>
        </w:p>
      </w:sdtContent>
    </w:sdt>
    <w:p w14:paraId="195D7A10" w14:textId="77777777" w:rsidR="005A315A" w:rsidRDefault="00E9734A" w:rsidP="00F66284">
      <w:pPr>
        <w:pStyle w:val="Zakladny"/>
        <w:rPr>
          <w:rStyle w:val="ZakladnyChar"/>
        </w:rPr>
      </w:pPr>
      <w:sdt>
        <w:sdtPr>
          <w:id w:val="1923064569"/>
          <w:placeholder>
            <w:docPart w:val="A548C3FDED55E546A3A12E59E5C98487"/>
          </w:placeholder>
          <w:dropDownList>
            <w:listItem w:value="Choose an item."/>
            <w:listItem w:displayText="Podpísaný " w:value="Podpísaný "/>
            <w:listItem w:displayText="Podpísaná" w:value="Podpísaná"/>
          </w:dropDownList>
        </w:sdtPr>
        <w:sdtEndPr/>
        <w:sdtContent>
          <w:r w:rsidR="008D310B">
            <w:t xml:space="preserve">Podpísaný </w:t>
          </w:r>
        </w:sdtContent>
      </w:sdt>
      <w:r w:rsidR="005A315A">
        <w:t xml:space="preserve"> </w:t>
      </w:r>
      <w:sdt>
        <w:sdtPr>
          <w:rPr>
            <w:rStyle w:val="ZakladnyChar"/>
          </w:rPr>
          <w:id w:val="-766079281"/>
          <w:placeholder>
            <w:docPart w:val="31D49AD7DB4F7E4B8A8A2FAD426724ED"/>
          </w:placeholder>
        </w:sdtPr>
        <w:sdtEndPr>
          <w:rPr>
            <w:rStyle w:val="DefaultParagraphFont"/>
          </w:rPr>
        </w:sdtEndPr>
        <w:sdtContent>
          <w:r w:rsidR="008D310B">
            <w:rPr>
              <w:rStyle w:val="ZakladnyChar"/>
            </w:rPr>
            <w:t>Bc. Jakub Hoblík</w:t>
          </w:r>
        </w:sdtContent>
      </w:sdt>
      <w:r w:rsidR="005A315A">
        <w:rPr>
          <w:rStyle w:val="ZakladnyChar"/>
        </w:rPr>
        <w:t xml:space="preserve"> </w:t>
      </w:r>
      <w:sdt>
        <w:sdtPr>
          <w:rPr>
            <w:rStyle w:val="ZakladnyChar"/>
          </w:rPr>
          <w:id w:val="1208382148"/>
          <w:lock w:val="sdtContentLocked"/>
          <w:placeholder>
            <w:docPart w:val="2E0F6087067BA5418F8CF4166FAB0AE2"/>
          </w:placeholder>
          <w:showingPlcHdr/>
        </w:sdtPr>
        <w:sdtEndPr>
          <w:rPr>
            <w:rStyle w:val="ZakladnyChar"/>
          </w:rPr>
        </w:sdtEndPr>
        <w:sdtContent>
          <w:r w:rsidR="005A315A">
            <w:t xml:space="preserve">čestne vyhlasujem, že som </w:t>
          </w:r>
        </w:sdtContent>
      </w:sdt>
      <w:sdt>
        <w:sdtPr>
          <w:rPr>
            <w:rStyle w:val="ZakladnyChar"/>
          </w:rPr>
          <w:id w:val="-791131399"/>
          <w:placeholder>
            <w:docPart w:val="9C3550771DF8524281FF96EE64948994"/>
          </w:placeholder>
          <w:dropDownList>
            <w:listItem w:value="Choose an item."/>
            <w:listItem w:displayText="Bakalársku prácu" w:value="Bakalársku prácu"/>
            <w:listItem w:displayText="Diplomovú prácu" w:value="Diplomovú prácu"/>
          </w:dropDownList>
        </w:sdtPr>
        <w:sdtEndPr>
          <w:rPr>
            <w:rStyle w:val="ZakladnyChar"/>
          </w:rPr>
        </w:sdtEndPr>
        <w:sdtContent>
          <w:r w:rsidR="008D310B">
            <w:rPr>
              <w:rStyle w:val="ZakladnyChar"/>
            </w:rPr>
            <w:t>Diplomovú prácu</w:t>
          </w:r>
        </w:sdtContent>
      </w:sdt>
      <w:r w:rsidR="005A315A">
        <w:rPr>
          <w:rStyle w:val="ZakladnyChar"/>
        </w:rPr>
        <w:t xml:space="preserve"> </w:t>
      </w:r>
      <w:sdt>
        <w:sdtPr>
          <w:rPr>
            <w:rStyle w:val="ZakladnyChar"/>
          </w:rPr>
          <w:id w:val="-497967723"/>
          <w:placeholder>
            <w:docPart w:val="783A3C84C6393C47988FF9E6BF342D2E"/>
          </w:placeholder>
        </w:sdtPr>
        <w:sdtEndPr>
          <w:rPr>
            <w:rStyle w:val="ZakladnyChar"/>
          </w:rPr>
        </w:sdtEndPr>
        <w:sdtContent>
          <w:r w:rsidR="008D310B">
            <w:rPr>
              <w:rStyle w:val="ZakladnyChar"/>
            </w:rPr>
            <w:t>Virtuálne laboratórium založené na technológií Node.JS implementované do Moodle</w:t>
          </w:r>
        </w:sdtContent>
      </w:sdt>
      <w:r w:rsidR="005A315A">
        <w:rPr>
          <w:rStyle w:val="ZakladnyChar"/>
        </w:rPr>
        <w:t xml:space="preserve"> </w:t>
      </w:r>
      <w:sdt>
        <w:sdtPr>
          <w:rPr>
            <w:rStyle w:val="ZakladnyChar"/>
          </w:rPr>
          <w:id w:val="920070302"/>
          <w:placeholder>
            <w:docPart w:val="15EA36A2ECB06849BDCACCCFB78BD7C5"/>
          </w:placeholder>
          <w:dropDownList>
            <w:listItem w:value="Choose an item."/>
            <w:listItem w:displayText="vypracoval" w:value="vypracoval"/>
            <w:listItem w:displayText="vypracovala" w:value="vypracovala"/>
          </w:dropDownList>
        </w:sdtPr>
        <w:sdtEndPr>
          <w:rPr>
            <w:rStyle w:val="ZakladnyChar"/>
          </w:rPr>
        </w:sdtEndPr>
        <w:sdtContent>
          <w:r w:rsidR="008D310B">
            <w:rPr>
              <w:rStyle w:val="ZakladnyChar"/>
            </w:rPr>
            <w:t>vypracoval</w:t>
          </w:r>
        </w:sdtContent>
      </w:sdt>
      <w:r w:rsidR="005A315A">
        <w:rPr>
          <w:rStyle w:val="ZakladnyChar"/>
        </w:rPr>
        <w:t xml:space="preserve"> </w:t>
      </w:r>
      <w:sdt>
        <w:sdtPr>
          <w:rPr>
            <w:rStyle w:val="ZakladnyChar"/>
          </w:rPr>
          <w:id w:val="1147706249"/>
          <w:lock w:val="sdtContentLocked"/>
          <w:placeholder>
            <w:docPart w:val="23A12E4E4D028B428691CB10C366A0D2"/>
          </w:placeholder>
          <w:showingPlcHdr/>
        </w:sdtPr>
        <w:sdtEndPr>
          <w:rPr>
            <w:rStyle w:val="ZakladnyChar"/>
          </w:rPr>
        </w:sdtEndPr>
        <w:sdtContent>
          <w:r w:rsidR="005A315A">
            <w:t>na základe poznatkov získaných počas štúdia a informácií z dostupnej literatúry uvedenej v práci.</w:t>
          </w:r>
        </w:sdtContent>
      </w:sdt>
    </w:p>
    <w:p w14:paraId="32206E49" w14:textId="77777777" w:rsidR="005A315A" w:rsidRDefault="00E9734A" w:rsidP="00F66284">
      <w:pPr>
        <w:pStyle w:val="Zakladny"/>
        <w:rPr>
          <w:rStyle w:val="ZakladnyChar"/>
        </w:rPr>
      </w:pPr>
      <w:sdt>
        <w:sdtPr>
          <w:rPr>
            <w:rStyle w:val="ZakladnyChar"/>
          </w:rPr>
          <w:id w:val="2014335351"/>
          <w:lock w:val="sdtContentLocked"/>
          <w:placeholder>
            <w:docPart w:val="861AFEC6E9EE4348B2E5C576E5BE1F3A"/>
          </w:placeholder>
          <w:showingPlcHdr/>
        </w:sdtPr>
        <w:sdtEndPr>
          <w:rPr>
            <w:rStyle w:val="DefaultParagraphFont"/>
          </w:rPr>
        </w:sdtEndPr>
        <w:sdtContent>
          <w:r w:rsidR="005A315A">
            <w:t xml:space="preserve">Uvedenú prácu som </w:t>
          </w:r>
        </w:sdtContent>
      </w:sdt>
      <w:r w:rsidR="005A315A">
        <w:t xml:space="preserve"> </w:t>
      </w:r>
      <w:sdt>
        <w:sdtPr>
          <w:rPr>
            <w:rStyle w:val="ZakladnyChar"/>
          </w:rPr>
          <w:id w:val="-1281721026"/>
          <w:placeholder>
            <w:docPart w:val="CD590F10467DB1489441A4ECB2C70D15"/>
          </w:placeholder>
          <w:dropDownList>
            <w:listItem w:value="Choose an item."/>
            <w:listItem w:displayText="vypracoval" w:value="vypracoval"/>
            <w:listItem w:displayText="vypracovala" w:value="vypracovala"/>
          </w:dropDownList>
        </w:sdtPr>
        <w:sdtEndPr>
          <w:rPr>
            <w:rStyle w:val="ZakladnyChar"/>
          </w:rPr>
        </w:sdtEndPr>
        <w:sdtContent>
          <w:r w:rsidR="008D310B">
            <w:rPr>
              <w:rStyle w:val="ZakladnyChar"/>
            </w:rPr>
            <w:t>vypracoval</w:t>
          </w:r>
        </w:sdtContent>
      </w:sdt>
      <w:r w:rsidR="005A315A">
        <w:rPr>
          <w:rStyle w:val="ZakladnyChar"/>
        </w:rPr>
        <w:t xml:space="preserve"> </w:t>
      </w:r>
      <w:sdt>
        <w:sdtPr>
          <w:rPr>
            <w:rStyle w:val="ZakladnyChar"/>
          </w:rPr>
          <w:id w:val="-1312858951"/>
          <w:lock w:val="sdtContentLocked"/>
          <w:placeholder>
            <w:docPart w:val="08248A82DE27604DA9ED2938B320D2FD"/>
          </w:placeholder>
          <w:showingPlcHdr/>
        </w:sdtPr>
        <w:sdtEndPr>
          <w:rPr>
            <w:rStyle w:val="ZakladnyChar"/>
          </w:rPr>
        </w:sdtEnd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C037B41829E6574C8CBB99E7AFD3D31F"/>
          </w:placeholder>
        </w:sdtPr>
        <w:sdtEndPr>
          <w:rPr>
            <w:rStyle w:val="ZakladnyChar"/>
          </w:rPr>
        </w:sdtEndPr>
        <w:sdtContent>
          <w:r w:rsidR="008D310B">
            <w:rPr>
              <w:rStyle w:val="ZakladnyChar"/>
            </w:rPr>
            <w:t>Ing. Pavol Bisták PhD</w:t>
          </w:r>
        </w:sdtContent>
      </w:sdt>
      <w:r w:rsidR="000A1115">
        <w:rPr>
          <w:rStyle w:val="ZakladnyChar"/>
        </w:rPr>
        <w:t>.</w:t>
      </w:r>
    </w:p>
    <w:p w14:paraId="2133C262" w14:textId="77777777" w:rsidR="000A1115" w:rsidRDefault="000A1115" w:rsidP="00F66284">
      <w:pPr>
        <w:pStyle w:val="Zakladny"/>
        <w:rPr>
          <w:rStyle w:val="ZakladnyChar"/>
        </w:rPr>
      </w:pPr>
    </w:p>
    <w:p w14:paraId="59B4F79A" w14:textId="77777777" w:rsidR="000A1115" w:rsidRDefault="00E9734A" w:rsidP="00F66284">
      <w:pPr>
        <w:pStyle w:val="Zakladny"/>
        <w:rPr>
          <w:rStyle w:val="ZakladnyChar"/>
        </w:rPr>
      </w:pPr>
      <w:sdt>
        <w:sdtPr>
          <w:rPr>
            <w:rStyle w:val="ZakladnyChar"/>
          </w:rPr>
          <w:id w:val="-344781058"/>
          <w:lock w:val="sdtContentLocked"/>
          <w:placeholder>
            <w:docPart w:val="BCE36DF420EA254A80F83DF1FDEE165A"/>
          </w:placeholder>
          <w:showingPlcHdr/>
        </w:sdtPr>
        <w:sdtEndPr>
          <w:rPr>
            <w:rStyle w:val="ZakladnyChar"/>
          </w:rPr>
        </w:sdtEnd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124DDF">
        <w:rPr>
          <w:rStyle w:val="ZakladnyChar"/>
          <w:noProof/>
        </w:rPr>
        <w:t>23.12.2016</w:t>
      </w:r>
      <w:r w:rsidR="00E93554">
        <w:rPr>
          <w:rStyle w:val="ZakladnyChar"/>
        </w:rPr>
        <w:fldChar w:fldCharType="end"/>
      </w:r>
    </w:p>
    <w:p w14:paraId="0E8BAC29" w14:textId="77777777" w:rsidR="000A1115" w:rsidRDefault="000A1115" w:rsidP="00F66284">
      <w:pPr>
        <w:pStyle w:val="Zakladny"/>
        <w:rPr>
          <w:rStyle w:val="ZakladnyChar"/>
        </w:rPr>
      </w:pPr>
    </w:p>
    <w:p w14:paraId="1F5852E0" w14:textId="77777777" w:rsidR="000A1115" w:rsidRDefault="000A1115" w:rsidP="00F66284">
      <w:pPr>
        <w:pStyle w:val="Zakladny"/>
        <w:rPr>
          <w:rStyle w:val="ZakladnyChar"/>
        </w:rPr>
      </w:pPr>
    </w:p>
    <w:p w14:paraId="1A7014C6" w14:textId="77777777" w:rsidR="000A1115" w:rsidRDefault="000A1115" w:rsidP="00F66284">
      <w:pPr>
        <w:pStyle w:val="Zakladny"/>
        <w:rPr>
          <w:rStyle w:val="ZakladnyChar"/>
        </w:rPr>
      </w:pPr>
    </w:p>
    <w:p w14:paraId="58D9A8A6" w14:textId="77777777" w:rsidR="000A1115" w:rsidRDefault="000A1115" w:rsidP="00F66284">
      <w:pPr>
        <w:pStyle w:val="Zakladny"/>
        <w:rPr>
          <w:rStyle w:val="ZakladnyChar"/>
        </w:rPr>
      </w:pPr>
    </w:p>
    <w:sdt>
      <w:sdtPr>
        <w:rPr>
          <w:rStyle w:val="ZakladnyChar"/>
        </w:rPr>
        <w:id w:val="-1942518109"/>
        <w:placeholder>
          <w:docPart w:val="2531ABAAB67C704C90D949981CE128F4"/>
        </w:placeholder>
        <w:showingPlcHdr/>
      </w:sdtPr>
      <w:sdtEndPr>
        <w:rPr>
          <w:rStyle w:val="ZakladnyChar"/>
        </w:rPr>
      </w:sdtEndPr>
      <w:sdtContent>
        <w:p w14:paraId="3127D567" w14:textId="77777777" w:rsidR="000A1115" w:rsidRDefault="000A1115" w:rsidP="00F66284">
          <w:pPr>
            <w:pStyle w:val="Zakladny"/>
            <w:rPr>
              <w:rStyle w:val="ZakladnyChar"/>
            </w:rPr>
          </w:pPr>
          <w:r>
            <w:rPr>
              <w:rStyle w:val="ZakladnyChar"/>
            </w:rPr>
            <w:t>..................................................</w:t>
          </w:r>
        </w:p>
        <w:p w14:paraId="603295E0" w14:textId="77777777" w:rsidR="000A1115" w:rsidRDefault="000A1115" w:rsidP="00F66284">
          <w:pPr>
            <w:pStyle w:val="Zakladny"/>
            <w:rPr>
              <w:rStyle w:val="ZakladnyChar"/>
            </w:rPr>
          </w:pPr>
          <w:r>
            <w:rPr>
              <w:rStyle w:val="ZakladnyChar"/>
            </w:rPr>
            <w:t>podpis autora</w:t>
          </w:r>
        </w:p>
      </w:sdtContent>
    </w:sdt>
    <w:p w14:paraId="0FAC9AD4" w14:textId="77777777" w:rsidR="000A1115" w:rsidRDefault="000A1115" w:rsidP="00F66284">
      <w:pPr>
        <w:pStyle w:val="Zakladny"/>
      </w:pPr>
    </w:p>
    <w:p w14:paraId="6BBC726E" w14:textId="77777777" w:rsidR="00D423D1" w:rsidRDefault="00D423D1" w:rsidP="00F66284">
      <w:pPr>
        <w:pStyle w:val="Zakladny"/>
        <w:sectPr w:rsidR="00D423D1" w:rsidSect="004B1471">
          <w:pgSz w:w="11906" w:h="16838" w:code="9"/>
          <w:pgMar w:top="1701" w:right="1418" w:bottom="1701" w:left="1701" w:header="709" w:footer="709" w:gutter="0"/>
          <w:cols w:space="708"/>
          <w:docGrid w:linePitch="360"/>
        </w:sectPr>
      </w:pPr>
    </w:p>
    <w:sdt>
      <w:sdtPr>
        <w:id w:val="2133514221"/>
        <w:placeholder>
          <w:docPart w:val="029760FD47B9B94F9DA1EE4B251C34B4"/>
        </w:placeholder>
        <w:temporary/>
        <w:showingPlcHdr/>
      </w:sdtPr>
      <w:sdtEndPr/>
      <w:sdtContent>
        <w:p w14:paraId="377EE7BD" w14:textId="77777777" w:rsidR="000A1115" w:rsidRDefault="000B31CF" w:rsidP="00F66284">
          <w:pPr>
            <w:pStyle w:val="Zakladny"/>
          </w:pPr>
          <w:r w:rsidRPr="000A1115">
            <w:rPr>
              <w:rStyle w:val="Nadpis1rovneChar"/>
            </w:rPr>
            <w:t>Poďakovanie</w:t>
          </w:r>
        </w:p>
      </w:sdtContent>
    </w:sdt>
    <w:sdt>
      <w:sdtPr>
        <w:rPr>
          <w:rStyle w:val="ZakladnyChar"/>
        </w:rPr>
        <w:id w:val="-1404445961"/>
        <w:placeholder>
          <w:docPart w:val="3FC3DDCE5F78BC409D6412477DCE4387"/>
        </w:placeholder>
      </w:sdtPr>
      <w:sdtEndPr>
        <w:rPr>
          <w:rStyle w:val="DefaultParagraphFont"/>
        </w:rPr>
      </w:sdtEndPr>
      <w:sdtContent>
        <w:p w14:paraId="1A8D0837" w14:textId="77777777" w:rsidR="000A1115" w:rsidRDefault="008D310B" w:rsidP="00F66284">
          <w:pPr>
            <w:pStyle w:val="Zakladny"/>
          </w:pPr>
          <w:r>
            <w:rPr>
              <w:rStyle w:val="ZakladnyChar"/>
            </w:rPr>
            <w:t>Chcel by som sa poďakovať vedúcemu práce Ing. Pavlovi Bistákovi PhD. za zhovievavý prístup a výborné odborné vedenie počas tvorenia tejto práce.</w:t>
          </w:r>
        </w:p>
      </w:sdtContent>
    </w:sdt>
    <w:p w14:paraId="2F80F58E" w14:textId="77777777" w:rsidR="00D004AE" w:rsidRDefault="00D004AE" w:rsidP="00F66284">
      <w:pPr>
        <w:pStyle w:val="Zakladny"/>
      </w:pPr>
    </w:p>
    <w:p w14:paraId="01591EAF" w14:textId="77777777" w:rsidR="00B93674" w:rsidRDefault="00B93674" w:rsidP="00F66284">
      <w:pPr>
        <w:pStyle w:val="Zakladny"/>
      </w:pPr>
    </w:p>
    <w:p w14:paraId="52FAC7BC" w14:textId="77777777" w:rsidR="000A4698" w:rsidRDefault="000A4698" w:rsidP="00F66284">
      <w:pPr>
        <w:pStyle w:val="Zakladny"/>
        <w:sectPr w:rsidR="000A4698" w:rsidSect="004B1471">
          <w:pgSz w:w="11906" w:h="16838" w:code="9"/>
          <w:pgMar w:top="1701" w:right="1418" w:bottom="1701" w:left="1701" w:header="709" w:footer="709" w:gutter="0"/>
          <w:cols w:space="708"/>
          <w:docGrid w:linePitch="360"/>
        </w:sectPr>
      </w:pPr>
    </w:p>
    <w:sdt>
      <w:sdtPr>
        <w:id w:val="-1404914165"/>
        <w:lock w:val="sdtContentLocked"/>
        <w:placeholder>
          <w:docPart w:val="644FEDB6F7DC964B9C06969557C05AAA"/>
        </w:placeholder>
        <w:showingPlcHdr/>
      </w:sdtPr>
      <w:sdtEndPr/>
      <w:sdtContent>
        <w:p w14:paraId="79CD5EEC" w14:textId="77777777" w:rsidR="00D004AE" w:rsidRDefault="00D004AE" w:rsidP="00F66284">
          <w:pPr>
            <w:pStyle w:val="Zakladny"/>
          </w:pPr>
          <w:r w:rsidRPr="00D004AE">
            <w:rPr>
              <w:rStyle w:val="Nadpis1rovne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6BF710E" w14:textId="77777777" w:rsidR="00E634E4" w:rsidRDefault="00E634E4" w:rsidP="00E634E4">
          <w:pPr>
            <w:pStyle w:val="TOCHeading"/>
            <w:numPr>
              <w:ilvl w:val="0"/>
              <w:numId w:val="0"/>
            </w:numPr>
          </w:pPr>
        </w:p>
        <w:p w14:paraId="534824DB" w14:textId="77777777" w:rsidR="00F66284" w:rsidRDefault="00E93554">
          <w:pPr>
            <w:pStyle w:val="TOC1"/>
            <w:rPr>
              <w:rFonts w:asciiTheme="minorHAnsi" w:hAnsiTheme="minorHAnsi" w:cstheme="minorBidi"/>
              <w:b w:val="0"/>
              <w:noProof/>
              <w:szCs w:val="24"/>
              <w:lang w:val="en-GB" w:eastAsia="en-GB"/>
            </w:rPr>
          </w:pPr>
          <w:r>
            <w:fldChar w:fldCharType="begin"/>
          </w:r>
          <w:r w:rsidR="008E34D8">
            <w:instrText xml:space="preserve"> TOC \t "Nadpis 1.úrovne;1;Nadpis 2.urovne;2;Nadpis 3.urovne;3;Nadpis nečíslovaný;1" </w:instrText>
          </w:r>
          <w:r>
            <w:fldChar w:fldCharType="separate"/>
          </w:r>
          <w:r w:rsidR="00F66284">
            <w:rPr>
              <w:noProof/>
            </w:rPr>
            <w:t>Úvod</w:t>
          </w:r>
          <w:r w:rsidR="00F66284">
            <w:rPr>
              <w:noProof/>
            </w:rPr>
            <w:tab/>
          </w:r>
          <w:r w:rsidR="00F66284">
            <w:rPr>
              <w:noProof/>
            </w:rPr>
            <w:fldChar w:fldCharType="begin"/>
          </w:r>
          <w:r w:rsidR="00F66284">
            <w:rPr>
              <w:noProof/>
            </w:rPr>
            <w:instrText xml:space="preserve"> PAGEREF _Toc470260252 \h </w:instrText>
          </w:r>
          <w:r w:rsidR="00F66284">
            <w:rPr>
              <w:noProof/>
            </w:rPr>
          </w:r>
          <w:r w:rsidR="00F66284">
            <w:rPr>
              <w:noProof/>
            </w:rPr>
            <w:fldChar w:fldCharType="separate"/>
          </w:r>
          <w:r w:rsidR="00F66284">
            <w:rPr>
              <w:noProof/>
            </w:rPr>
            <w:t>I</w:t>
          </w:r>
          <w:r w:rsidR="00F66284">
            <w:rPr>
              <w:noProof/>
            </w:rPr>
            <w:fldChar w:fldCharType="end"/>
          </w:r>
        </w:p>
        <w:p w14:paraId="11BAD7C1" w14:textId="77777777" w:rsidR="00F66284" w:rsidRDefault="00F66284">
          <w:pPr>
            <w:pStyle w:val="TOC1"/>
            <w:rPr>
              <w:rFonts w:asciiTheme="minorHAnsi" w:hAnsiTheme="minorHAnsi" w:cstheme="minorBidi"/>
              <w:b w:val="0"/>
              <w:noProof/>
              <w:szCs w:val="24"/>
              <w:lang w:val="en-GB" w:eastAsia="en-GB"/>
            </w:rPr>
          </w:pPr>
          <w:r>
            <w:rPr>
              <w:noProof/>
            </w:rPr>
            <w:t>Cieľ práce</w:t>
          </w:r>
          <w:r>
            <w:rPr>
              <w:noProof/>
            </w:rPr>
            <w:tab/>
          </w:r>
          <w:r>
            <w:rPr>
              <w:noProof/>
            </w:rPr>
            <w:fldChar w:fldCharType="begin"/>
          </w:r>
          <w:r>
            <w:rPr>
              <w:noProof/>
            </w:rPr>
            <w:instrText xml:space="preserve"> PAGEREF _Toc470260253 \h </w:instrText>
          </w:r>
          <w:r>
            <w:rPr>
              <w:noProof/>
            </w:rPr>
          </w:r>
          <w:r>
            <w:rPr>
              <w:noProof/>
            </w:rPr>
            <w:fldChar w:fldCharType="separate"/>
          </w:r>
          <w:r>
            <w:rPr>
              <w:noProof/>
            </w:rPr>
            <w:t>II</w:t>
          </w:r>
          <w:r>
            <w:rPr>
              <w:noProof/>
            </w:rPr>
            <w:fldChar w:fldCharType="end"/>
          </w:r>
        </w:p>
        <w:p w14:paraId="47F3B3B2" w14:textId="77777777" w:rsidR="00F66284" w:rsidRDefault="00F66284">
          <w:pPr>
            <w:pStyle w:val="TOC1"/>
            <w:rPr>
              <w:rFonts w:asciiTheme="minorHAnsi" w:hAnsiTheme="minorHAnsi" w:cstheme="minorBidi"/>
              <w:b w:val="0"/>
              <w:noProof/>
              <w:szCs w:val="24"/>
              <w:lang w:val="en-GB" w:eastAsia="en-GB"/>
            </w:rPr>
          </w:pPr>
          <w:r>
            <w:rPr>
              <w:noProof/>
            </w:rPr>
            <w:t>1</w:t>
          </w:r>
          <w:r>
            <w:rPr>
              <w:rFonts w:asciiTheme="minorHAnsi" w:hAnsiTheme="minorHAnsi" w:cstheme="minorBidi"/>
              <w:b w:val="0"/>
              <w:noProof/>
              <w:szCs w:val="24"/>
              <w:lang w:val="en-GB" w:eastAsia="en-GB"/>
            </w:rPr>
            <w:tab/>
          </w:r>
          <w:r>
            <w:rPr>
              <w:noProof/>
            </w:rPr>
            <w:t>Analýza StarkLabu</w:t>
          </w:r>
          <w:r>
            <w:rPr>
              <w:noProof/>
            </w:rPr>
            <w:tab/>
          </w:r>
          <w:r>
            <w:rPr>
              <w:noProof/>
            </w:rPr>
            <w:fldChar w:fldCharType="begin"/>
          </w:r>
          <w:r>
            <w:rPr>
              <w:noProof/>
            </w:rPr>
            <w:instrText xml:space="preserve"> PAGEREF _Toc470260254 \h </w:instrText>
          </w:r>
          <w:r>
            <w:rPr>
              <w:noProof/>
            </w:rPr>
          </w:r>
          <w:r>
            <w:rPr>
              <w:noProof/>
            </w:rPr>
            <w:fldChar w:fldCharType="separate"/>
          </w:r>
          <w:r>
            <w:rPr>
              <w:noProof/>
            </w:rPr>
            <w:t>III</w:t>
          </w:r>
          <w:r>
            <w:rPr>
              <w:noProof/>
            </w:rPr>
            <w:fldChar w:fldCharType="end"/>
          </w:r>
        </w:p>
        <w:p w14:paraId="6B41906C" w14:textId="77777777" w:rsidR="00F66284" w:rsidRDefault="00F66284">
          <w:pPr>
            <w:pStyle w:val="TOC2"/>
            <w:tabs>
              <w:tab w:val="left" w:pos="1200"/>
              <w:tab w:val="right" w:leader="dot" w:pos="8777"/>
            </w:tabs>
            <w:rPr>
              <w:rFonts w:asciiTheme="minorHAnsi" w:hAnsiTheme="minorHAnsi" w:cstheme="minorBidi"/>
              <w:noProof/>
              <w:sz w:val="24"/>
              <w:szCs w:val="24"/>
              <w:lang w:val="en-GB" w:eastAsia="en-GB"/>
            </w:rPr>
          </w:pPr>
          <w:r>
            <w:rPr>
              <w:noProof/>
            </w:rPr>
            <w:t>Záver</w:t>
          </w:r>
          <w:r>
            <w:rPr>
              <w:rFonts w:asciiTheme="minorHAnsi" w:hAnsiTheme="minorHAnsi" w:cstheme="minorBidi"/>
              <w:noProof/>
              <w:sz w:val="24"/>
              <w:szCs w:val="24"/>
              <w:lang w:val="en-GB" w:eastAsia="en-GB"/>
            </w:rPr>
            <w:tab/>
          </w:r>
          <w:r>
            <w:rPr>
              <w:noProof/>
            </w:rPr>
            <w:tab/>
          </w:r>
          <w:r>
            <w:rPr>
              <w:noProof/>
            </w:rPr>
            <w:fldChar w:fldCharType="begin"/>
          </w:r>
          <w:r>
            <w:rPr>
              <w:noProof/>
            </w:rPr>
            <w:instrText xml:space="preserve"> PAGEREF _Toc470260255 \h </w:instrText>
          </w:r>
          <w:r>
            <w:rPr>
              <w:noProof/>
            </w:rPr>
          </w:r>
          <w:r>
            <w:rPr>
              <w:noProof/>
            </w:rPr>
            <w:fldChar w:fldCharType="separate"/>
          </w:r>
          <w:r>
            <w:rPr>
              <w:noProof/>
            </w:rPr>
            <w:t>IV</w:t>
          </w:r>
          <w:r>
            <w:rPr>
              <w:noProof/>
            </w:rPr>
            <w:fldChar w:fldCharType="end"/>
          </w:r>
        </w:p>
        <w:p w14:paraId="4D4E7A7E" w14:textId="77777777" w:rsidR="00F66284" w:rsidRDefault="00F66284">
          <w:pPr>
            <w:pStyle w:val="TOC1"/>
            <w:tabs>
              <w:tab w:val="left" w:pos="3013"/>
            </w:tabs>
            <w:rPr>
              <w:rFonts w:asciiTheme="minorHAnsi" w:hAnsiTheme="minorHAnsi" w:cstheme="minorBidi"/>
              <w:b w:val="0"/>
              <w:noProof/>
              <w:szCs w:val="24"/>
              <w:lang w:val="en-GB" w:eastAsia="en-GB"/>
            </w:rPr>
          </w:pPr>
          <w:r>
            <w:rPr>
              <w:noProof/>
            </w:rPr>
            <w:t>Zoznam použitej literatúry</w:t>
          </w:r>
          <w:r>
            <w:rPr>
              <w:rFonts w:asciiTheme="minorHAnsi" w:hAnsiTheme="minorHAnsi" w:cstheme="minorBidi"/>
              <w:b w:val="0"/>
              <w:noProof/>
              <w:szCs w:val="24"/>
              <w:lang w:val="en-GB" w:eastAsia="en-GB"/>
            </w:rPr>
            <w:tab/>
          </w:r>
          <w:r>
            <w:rPr>
              <w:noProof/>
            </w:rPr>
            <w:tab/>
          </w:r>
          <w:r>
            <w:rPr>
              <w:noProof/>
            </w:rPr>
            <w:fldChar w:fldCharType="begin"/>
          </w:r>
          <w:r>
            <w:rPr>
              <w:noProof/>
            </w:rPr>
            <w:instrText xml:space="preserve"> PAGEREF _Toc470260256 \h </w:instrText>
          </w:r>
          <w:r>
            <w:rPr>
              <w:noProof/>
            </w:rPr>
          </w:r>
          <w:r>
            <w:rPr>
              <w:noProof/>
            </w:rPr>
            <w:fldChar w:fldCharType="separate"/>
          </w:r>
          <w:r>
            <w:rPr>
              <w:noProof/>
            </w:rPr>
            <w:t>V</w:t>
          </w:r>
          <w:r>
            <w:rPr>
              <w:noProof/>
            </w:rPr>
            <w:fldChar w:fldCharType="end"/>
          </w:r>
        </w:p>
        <w:p w14:paraId="5ECB3674" w14:textId="77777777" w:rsidR="00E634E4" w:rsidRDefault="00E93554">
          <w:r>
            <w:rPr>
              <w:rFonts w:ascii="Times New Roman" w:eastAsiaTheme="minorEastAsia" w:hAnsi="Times New Roman" w:cs="Times New Roman"/>
              <w:sz w:val="24"/>
              <w:szCs w:val="32"/>
              <w:lang w:val="en-US"/>
            </w:rPr>
            <w:fldChar w:fldCharType="end"/>
          </w:r>
        </w:p>
      </w:sdtContent>
    </w:sdt>
    <w:p w14:paraId="34F4E96A" w14:textId="77777777" w:rsidR="00917980" w:rsidRPr="00D22B83" w:rsidRDefault="00917980">
      <w:pPr>
        <w:rPr>
          <w:rFonts w:ascii="Times New Roman" w:hAnsi="Times New Roman" w:cs="Times New Roman"/>
          <w:sz w:val="24"/>
          <w:szCs w:val="24"/>
        </w:rPr>
      </w:pPr>
    </w:p>
    <w:p w14:paraId="74F0376C" w14:textId="77777777" w:rsidR="0030586C" w:rsidRPr="00D22B83" w:rsidRDefault="0030586C">
      <w:pPr>
        <w:rPr>
          <w:rFonts w:ascii="Times New Roman" w:hAnsi="Times New Roman" w:cs="Times New Roman"/>
          <w:sz w:val="24"/>
          <w:szCs w:val="24"/>
        </w:rPr>
      </w:pPr>
    </w:p>
    <w:p w14:paraId="3E8B1F46" w14:textId="77777777" w:rsidR="00C87A2B" w:rsidRPr="0030586C" w:rsidRDefault="00C87A2B">
      <w:pPr>
        <w:rPr>
          <w:rFonts w:ascii="Times New Roman" w:eastAsiaTheme="minorEastAsia" w:hAnsi="Times New Roman" w:cs="Times New Roman"/>
          <w:b/>
          <w:sz w:val="24"/>
          <w:szCs w:val="32"/>
        </w:rPr>
      </w:pPr>
      <w:r>
        <w:br w:type="page"/>
      </w:r>
    </w:p>
    <w:sdt>
      <w:sdtPr>
        <w:id w:val="-1508821853"/>
        <w:lock w:val="sdtContentLocked"/>
        <w:placeholder>
          <w:docPart w:val="B60902E2B83150499E57BD79D4AE76F0"/>
        </w:placeholder>
      </w:sdtPr>
      <w:sdtEndPr/>
      <w:sdtContent>
        <w:p w14:paraId="7A3B8FC7" w14:textId="77777777" w:rsidR="00D004AE" w:rsidRDefault="0012247C" w:rsidP="00F66284">
          <w:pPr>
            <w:pStyle w:val="Zakladny"/>
          </w:pPr>
          <w:r w:rsidRPr="0012247C">
            <w:rPr>
              <w:rStyle w:val="Nadpis1rovneChar"/>
            </w:rPr>
            <w:t>Zoznam obrázkov a</w:t>
          </w:r>
          <w:r>
            <w:rPr>
              <w:rStyle w:val="Nadpis1rovneChar"/>
            </w:rPr>
            <w:t> </w:t>
          </w:r>
          <w:r w:rsidRPr="0012247C">
            <w:rPr>
              <w:rStyle w:val="Nadpis1rovneChar"/>
            </w:rPr>
            <w:t>tabuliek</w:t>
          </w:r>
        </w:p>
      </w:sdtContent>
    </w:sdt>
    <w:p w14:paraId="7FC1B50C" w14:textId="6B75017E" w:rsidR="00713E60" w:rsidRDefault="00124DDF" w:rsidP="0012247C">
      <w:r>
        <w:t>TODO</w:t>
      </w:r>
    </w:p>
    <w:p w14:paraId="454B852B" w14:textId="77777777" w:rsidR="00111D48" w:rsidRDefault="00111D48" w:rsidP="0012247C"/>
    <w:p w14:paraId="7D40AD8A" w14:textId="77777777" w:rsidR="00111D48" w:rsidRDefault="00111D48" w:rsidP="0012247C">
      <w:pPr>
        <w:sectPr w:rsidR="00111D48" w:rsidSect="00D004AE">
          <w:pgSz w:w="11906" w:h="16838" w:code="9"/>
          <w:pgMar w:top="1701" w:right="1418" w:bottom="1701" w:left="1701" w:header="709" w:footer="709" w:gutter="0"/>
          <w:cols w:space="708"/>
          <w:docGrid w:linePitch="360"/>
        </w:sectPr>
      </w:pPr>
    </w:p>
    <w:sdt>
      <w:sdtPr>
        <w:id w:val="1309202895"/>
        <w:lock w:val="sdtContentLocked"/>
        <w:placeholder>
          <w:docPart w:val="B60902E2B83150499E57BD79D4AE76F0"/>
        </w:placeholder>
      </w:sdtPr>
      <w:sdtEndPr/>
      <w:sdtContent>
        <w:p w14:paraId="354E8F0E" w14:textId="77777777" w:rsidR="00713E60" w:rsidRPr="00984CFA" w:rsidRDefault="00713E60" w:rsidP="00984CFA">
          <w:pPr>
            <w:rPr>
              <w:rStyle w:val="ZakladnyChar"/>
              <w:rFonts w:asciiTheme="minorHAnsi" w:hAnsiTheme="minorHAnsi" w:cstheme="minorBidi"/>
              <w:sz w:val="22"/>
              <w:szCs w:val="22"/>
            </w:rPr>
          </w:pPr>
          <w:r w:rsidRPr="00713E60">
            <w:rPr>
              <w:rStyle w:val="Nadpis1rovneChar"/>
            </w:rPr>
            <w:t>Zoznam skratiek a</w:t>
          </w:r>
          <w:r>
            <w:rPr>
              <w:rStyle w:val="Nadpis1rovneChar"/>
            </w:rPr>
            <w:t> </w:t>
          </w:r>
          <w:r w:rsidRPr="00713E60">
            <w:rPr>
              <w:rStyle w:val="Nadpis1rovneChar"/>
            </w:rPr>
            <w:t>značiek</w:t>
          </w:r>
        </w:p>
      </w:sdtContent>
    </w:sdt>
    <w:p w14:paraId="21D2D2BF" w14:textId="77777777" w:rsidR="00713E60" w:rsidRPr="00E35579" w:rsidRDefault="00713E60" w:rsidP="00713E60"/>
    <w:p w14:paraId="14F3AD53" w14:textId="2D3396A6" w:rsidR="00E35579" w:rsidRPr="00984CFA" w:rsidRDefault="00E35579" w:rsidP="00984CFA">
      <w:pPr>
        <w:sectPr w:rsidR="00E35579" w:rsidRPr="00984CFA" w:rsidSect="00D004AE">
          <w:pgSz w:w="11906" w:h="16838" w:code="9"/>
          <w:pgMar w:top="1701" w:right="1418" w:bottom="1701" w:left="1701" w:header="709" w:footer="709" w:gutter="0"/>
          <w:cols w:space="708"/>
          <w:docGrid w:linePitch="360"/>
        </w:sectPr>
      </w:pPr>
    </w:p>
    <w:p w14:paraId="2F694FEA" w14:textId="35DA9E8C" w:rsidR="001251EA" w:rsidRDefault="00C87A2B" w:rsidP="001251EA">
      <w:pPr>
        <w:pStyle w:val="Nadpisneslovan"/>
        <w:rPr>
          <w:rStyle w:val="NadpisneslovanChar"/>
          <w:b/>
        </w:rPr>
      </w:pPr>
      <w:bookmarkStart w:id="0" w:name="_Toc470260252"/>
      <w:r w:rsidRPr="00C87A2B">
        <w:rPr>
          <w:rStyle w:val="NadpisneslovanChar"/>
          <w:b/>
        </w:rPr>
        <w:lastRenderedPageBreak/>
        <w:t>Úvo</w:t>
      </w:r>
      <w:bookmarkStart w:id="1" w:name="_Toc378776136"/>
      <w:bookmarkStart w:id="2" w:name="_Toc378775596"/>
      <w:r w:rsidR="001251EA">
        <w:rPr>
          <w:rStyle w:val="NadpisneslovanChar"/>
          <w:b/>
        </w:rPr>
        <w:t>d</w:t>
      </w:r>
      <w:bookmarkEnd w:id="0"/>
    </w:p>
    <w:p w14:paraId="4AFBEF3D" w14:textId="77777777" w:rsidR="00F66284" w:rsidRDefault="001251EA" w:rsidP="00817A3F">
      <w:pPr>
        <w:pStyle w:val="Zakladny"/>
        <w:ind w:firstLine="708"/>
      </w:pPr>
      <w:r>
        <w:t>V tejto práci sa budeme venovať virtuálnym laboratóriam. L</w:t>
      </w:r>
      <w:r w:rsidR="009238E2">
        <w:t>aboratórium je miesto, kde sa uskutočňujú experimenty. Be</w:t>
      </w:r>
      <w:r w:rsidR="0000045E">
        <w:t xml:space="preserve">žný proces experimentu vyžaduje aby vôbec nejaké fyzické laboratórium existovalo, </w:t>
      </w:r>
      <w:r w:rsidR="00DB6A83">
        <w:t>bolo prístupné a vybavené potrebným zariadením. Ďalej musí byť prítomný laborant aj zaškolený vedúci, ktorý dozerá na priebeh a správnosť experimentu</w:t>
      </w:r>
      <w:r w:rsidR="00353D84">
        <w:t>. Takýto rokmi overený prístup k praktickej časti vzdelávania začína byť pomaly zastaraný vzhľadom na to ak rýchlo sa vyvíjajú technológie takmer vo všetkých oblastiach.</w:t>
      </w:r>
      <w:r w:rsidR="00EA2A76">
        <w:t xml:space="preserve"> Nové možnosti hlavne vo webových technológiách nám umožňujú vytvárať veci aké doteraz v tomto priestore neboli možné a tým sa dostávame k pojmu virtuálne laboratórium.</w:t>
      </w:r>
    </w:p>
    <w:p w14:paraId="63BE0FAB" w14:textId="77777777" w:rsidR="00F66284" w:rsidRDefault="00F66284" w:rsidP="00F66284">
      <w:pPr>
        <w:pStyle w:val="Zakladny"/>
      </w:pPr>
    </w:p>
    <w:p w14:paraId="5A48CC83" w14:textId="50DB4723" w:rsidR="009F4A01" w:rsidRDefault="00F66284" w:rsidP="00817A3F">
      <w:pPr>
        <w:pStyle w:val="Zakladny"/>
        <w:ind w:firstLine="708"/>
      </w:pPr>
      <w:r>
        <w:t>Prínos nových technológií nám umožňuje vytvárať nové veci ale umožňuje nám prerobiť staré veci oveľa lepším, efektívnejším a aj dizajnovo krajším spôsobom preto sa v tejto práci pokúsime využiť čo najnovšie nástroje vhodné pre tvorbu virtuálneho laboratória vo webovom prostredí. Týmto spôsobom sa pokúsime priniesť užívateľovi lepší zážitok a tým zlepšiť kvalitu štúdia.</w:t>
      </w:r>
      <w:r w:rsidR="00EA2A76">
        <w:br/>
      </w:r>
    </w:p>
    <w:p w14:paraId="033DB017" w14:textId="77777777" w:rsidR="009F4A01" w:rsidRDefault="009F4A01">
      <w:pPr>
        <w:rPr>
          <w:rFonts w:ascii="Times New Roman" w:hAnsi="Times New Roman" w:cs="Times New Roman"/>
          <w:sz w:val="24"/>
          <w:szCs w:val="32"/>
        </w:rPr>
      </w:pPr>
      <w:r>
        <w:br w:type="page"/>
      </w:r>
    </w:p>
    <w:p w14:paraId="1C8685A7" w14:textId="7566C8C5" w:rsidR="001251EA" w:rsidRDefault="009F4A01" w:rsidP="009F4A01">
      <w:pPr>
        <w:pStyle w:val="Nadpisneslovan"/>
      </w:pPr>
      <w:bookmarkStart w:id="3" w:name="_Toc470260253"/>
      <w:r>
        <w:lastRenderedPageBreak/>
        <w:t>Cieľ práce</w:t>
      </w:r>
      <w:bookmarkEnd w:id="3"/>
    </w:p>
    <w:p w14:paraId="7B757240" w14:textId="72B5F3A6" w:rsidR="00F66284" w:rsidRDefault="009F4A01" w:rsidP="00817A3F">
      <w:pPr>
        <w:pStyle w:val="Zakladny"/>
        <w:ind w:firstLine="340"/>
      </w:pPr>
      <w:r>
        <w:t>Cieľom tejto diplomovej práce je oboznámiť sa problematikou virtuálnych laboratórií, popísať ich výhody, nevýhody a preskúmať technológie vhodné pre túto problematiku. Ďalším cieľom je oboznámiť sa s minuloročnou diplomovou prácou Ing. Ericha Starka, ktorou cieľom bolo vytvoriť funkčné virtuálne laboratórium s výhradným použitím javascriptu na strane klienta ale aj na strane servera. V rámci analýzy tejto práce preskúmať možnosti na vylepšenie projektu. Po preskúmaní týchto aspektov nasleduje úloha vytvoriť modul, ktorý bude implementovaný do edukačného prostredia Moodle, kde študenti ale aj učitelia budú mať možnosť preskúmať toto virtuálne laboratórium a tým získať poznatky z oblastí implementovaných experimentov. Po dosiahnutí týchto cieľov sa zameriame na rozšíriteľnosť virtuálneho laboratória o nové experimenty.</w:t>
      </w:r>
    </w:p>
    <w:p w14:paraId="49511526" w14:textId="77777777" w:rsidR="00F66284" w:rsidRDefault="00F66284">
      <w:pPr>
        <w:rPr>
          <w:rFonts w:ascii="Times New Roman" w:hAnsi="Times New Roman" w:cs="Times New Roman"/>
          <w:sz w:val="24"/>
          <w:szCs w:val="32"/>
        </w:rPr>
      </w:pPr>
      <w:r>
        <w:br w:type="page"/>
      </w:r>
    </w:p>
    <w:p w14:paraId="295423EA" w14:textId="77777777" w:rsidR="00F66284" w:rsidRDefault="00F66284" w:rsidP="00F66284">
      <w:pPr>
        <w:pStyle w:val="Nadpis1rovne"/>
      </w:pPr>
      <w:bookmarkStart w:id="4" w:name="_Toc470260254"/>
      <w:r>
        <w:lastRenderedPageBreak/>
        <w:t>Analýza StarkLabu</w:t>
      </w:r>
      <w:bookmarkEnd w:id="4"/>
    </w:p>
    <w:p w14:paraId="0A2EF54D" w14:textId="024532E6" w:rsidR="00F66284" w:rsidRDefault="00F66284" w:rsidP="00E156C3">
      <w:pPr>
        <w:pStyle w:val="Zakladny"/>
        <w:ind w:firstLine="340"/>
      </w:pPr>
      <w:r>
        <w:t>Prvým krokom bolo oboznámiť sa s minuloročnou diplomovou prácou Ing. Ericha Starka, ktorá bola zameraná na tvorbu virtuálneho laboratória pomocou javascriptu jak na strane klienta tak aj na strane servera. Toto laboratórium nazval StarkLab. Po prečítaní jeho práce som získal teoretický prehľad o tom ako by jeho práca mala fungovať</w:t>
      </w:r>
      <w:r>
        <w:t>.</w:t>
      </w:r>
    </w:p>
    <w:p w14:paraId="7F01C73C" w14:textId="77777777" w:rsidR="00F66284" w:rsidRDefault="00F66284" w:rsidP="00230700">
      <w:pPr>
        <w:pStyle w:val="Zakladny"/>
      </w:pPr>
    </w:p>
    <w:p w14:paraId="33BE5CD3" w14:textId="4C979635" w:rsidR="00F66284" w:rsidRDefault="00F66284" w:rsidP="00230700">
      <w:pPr>
        <w:pStyle w:val="Zakladny"/>
        <w:ind w:firstLine="340"/>
      </w:pPr>
      <w:r>
        <w:t>StarkLab sa skladá z troch hlavných častí a to klient, server a matlabovská časť.</w:t>
      </w:r>
    </w:p>
    <w:p w14:paraId="6E6A4E2F" w14:textId="77777777" w:rsidR="00230700" w:rsidRDefault="00230700" w:rsidP="00230700">
      <w:pPr>
        <w:pStyle w:val="Zakladny"/>
        <w:ind w:firstLine="340"/>
      </w:pPr>
    </w:p>
    <w:p w14:paraId="5EF82C5F" w14:textId="77777777" w:rsidR="00F66284" w:rsidRDefault="00F66284" w:rsidP="00230700">
      <w:pPr>
        <w:pStyle w:val="Zakladny"/>
        <w:ind w:firstLine="340"/>
      </w:pPr>
      <w:r>
        <w:t>Klientská časť aplikácie je napísaná vo frameworku s názvom AngularJS. Táto časť aplikácie umožňuje prihlásenie užívateľov pomocou LDAP. Každý učiteľ či študent, ktorý má platný účet v akademickom informačnom systéme STU je schopný sa takýmto účtom prihlásiť do StarkLabu. Po prihlásení sa užívateľovi zobrazí stránka na ktorej je popísaná problematika experimentu šikmého vrhu keďže StarkLab momentálne vie uskutočniť len tento jeden experiment. Ďalej užívateľ vie zadať počiatočné hodnoty pre uhol a rýchlosť telesa pre ktoré si želá spustiť experiment. Po zadaní týchto hodnôt  je užívateľ ďalej presmerovaný na stránku, kde čaká pokiaľ sa experiment začne vykonávať vo výpočtovom prostredí Matlab. Keď Matlab začne posielať dáta v reálnom čase na server, tento server ich hneď preposiela Klientovi, ktorý ich zobrazuje dvoma spôsobmi a to ako hodnoty v grafe a ako animáciu letiaceho telesa. Po ukončení výpočtu a prenosu vie užívateľ prehliadať tieto dáta v grafe a tak isto si vie výsledok experimentu uložiť do databázy pre budúce prehliadanie.</w:t>
      </w:r>
    </w:p>
    <w:p w14:paraId="466E76AC" w14:textId="77777777" w:rsidR="00230700" w:rsidRDefault="00230700" w:rsidP="00230700">
      <w:pPr>
        <w:pStyle w:val="Zakladny"/>
      </w:pPr>
    </w:p>
    <w:p w14:paraId="3EFA0A91" w14:textId="77777777" w:rsidR="00F66284" w:rsidRDefault="00F66284" w:rsidP="00230700">
      <w:pPr>
        <w:pStyle w:val="Zakladny"/>
        <w:ind w:firstLine="340"/>
      </w:pPr>
      <w:r>
        <w:t>Serverová časť je vytvorená pomocou Express.js čo je opäť javascriptový framework vhodný na tvorbu web serverov, ktoré bežia na Node.js.</w:t>
      </w:r>
    </w:p>
    <w:p w14:paraId="16CB8C0A" w14:textId="77777777" w:rsidR="00230700" w:rsidRDefault="00230700" w:rsidP="00230700">
      <w:pPr>
        <w:pStyle w:val="Zakladny"/>
      </w:pPr>
    </w:p>
    <w:p w14:paraId="218A0781" w14:textId="77777777" w:rsidR="00F66284" w:rsidRDefault="00F66284" w:rsidP="00230700">
      <w:pPr>
        <w:pStyle w:val="Zakladny"/>
        <w:ind w:firstLine="340"/>
      </w:pPr>
      <w:r>
        <w:t>Server spája Klienta s Matlabom a to tak, že server obdrží vstupné hodnoty od Klienta ďalej spustí Matlab pomocou príkazoveho riadku, Matlab začne výpočet experimentu a odovzdáva hodnoty serveru, ktorý ich v reálnom čase preposiela Klientovi priamo na zobrazenie. Ďalej server vie zapisovať výsledky experimentu do databázy. Ako databáza bola zvolená MongoDB databáza. Je to NoSQL databáza, ktorá ukladá dáta vo formáte JSON.</w:t>
      </w:r>
    </w:p>
    <w:p w14:paraId="31680960" w14:textId="7F3C7712" w:rsidR="00F66284" w:rsidRDefault="00F66284" w:rsidP="00E156C3">
      <w:pPr>
        <w:pStyle w:val="Zakladny"/>
        <w:ind w:firstLine="340"/>
      </w:pPr>
      <w:r>
        <w:lastRenderedPageBreak/>
        <w:t xml:space="preserve">Matlab je v tomto projekte využitý ako výpočtová jednotka, ktorá vie komunikovať REST službami na požadovanú URL čo je veľmi vhodné a užitočné lebo to uľahčuje komunikáciu serveru a Matlabu. Vždy po vypočítaní novej hodnoty pre trajektóriu šikmého vrhu je táto hodnota zapísaná na server matlabovskou funkciou </w:t>
      </w:r>
      <w:r w:rsidRPr="00A2148D">
        <w:rPr>
          <w:i/>
        </w:rPr>
        <w:t>webwrite</w:t>
      </w:r>
      <w:r>
        <w:t>, ktorá vykoná POST request na server tým server obdrží dáta, ktoré ďalej preposiela klientovi. Keby Matlab neposkytoval takúto formu komunikácie bolo by obtiažne z neho dostávať dáta, keďže týmto dostupným spôsobom vie komunikovať s hocijakou URL.</w:t>
      </w:r>
    </w:p>
    <w:p w14:paraId="41333F62" w14:textId="77777777" w:rsidR="00F66284" w:rsidRDefault="00F66284" w:rsidP="00F66284">
      <w:pPr>
        <w:pStyle w:val="Zakladny"/>
      </w:pPr>
    </w:p>
    <w:p w14:paraId="104B52B6" w14:textId="1F713983" w:rsidR="00F66284" w:rsidRDefault="009B42E9" w:rsidP="00F66284">
      <w:pPr>
        <w:pStyle w:val="Nadpis2urovne"/>
      </w:pPr>
      <w:r>
        <w:t xml:space="preserve">1.1 </w:t>
      </w:r>
      <w:r w:rsidR="00F66284">
        <w:t>Architektúra Starklabu</w:t>
      </w:r>
    </w:p>
    <w:p w14:paraId="19743F6F" w14:textId="7DBC5F55" w:rsidR="00F66284" w:rsidRDefault="00F66284" w:rsidP="00F66284">
      <w:pPr>
        <w:pStyle w:val="Zakladny"/>
        <w:ind w:firstLine="340"/>
      </w:pPr>
      <w:r>
        <w:t>Na nižšie uvedenom obrázku je zobrazená architektúra virtuálneho laboratória StarkLab.</w:t>
      </w:r>
    </w:p>
    <w:p w14:paraId="72DFE798" w14:textId="77777777" w:rsidR="00F66284" w:rsidRDefault="00F66284" w:rsidP="00F66284">
      <w:pPr>
        <w:pStyle w:val="Zakladny"/>
        <w:ind w:firstLine="340"/>
      </w:pPr>
    </w:p>
    <w:p w14:paraId="6701ED5B" w14:textId="275E8F0F" w:rsidR="00F66284" w:rsidRDefault="00F66284" w:rsidP="00F66284">
      <w:pPr>
        <w:pStyle w:val="Zakladny"/>
        <w:keepNext/>
        <w:ind w:firstLine="340"/>
      </w:pPr>
      <w:r>
        <w:rPr>
          <w:noProof/>
          <w:lang w:val="en-GB" w:eastAsia="en-GB"/>
        </w:rPr>
        <w:drawing>
          <wp:inline distT="0" distB="0" distL="0" distR="0" wp14:anchorId="71C8F9E3" wp14:editId="1D2FEECA">
            <wp:extent cx="4815556" cy="4121852"/>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 starklab.png"/>
                    <pic:cNvPicPr/>
                  </pic:nvPicPr>
                  <pic:blipFill>
                    <a:blip r:embed="rId17">
                      <a:extLst>
                        <a:ext uri="{28A0092B-C50C-407E-A947-70E740481C1C}">
                          <a14:useLocalDpi xmlns:a14="http://schemas.microsoft.com/office/drawing/2010/main" val="0"/>
                        </a:ext>
                      </a:extLst>
                    </a:blip>
                    <a:stretch>
                      <a:fillRect/>
                    </a:stretch>
                  </pic:blipFill>
                  <pic:spPr>
                    <a:xfrm>
                      <a:off x="0" y="0"/>
                      <a:ext cx="4823698" cy="4128821"/>
                    </a:xfrm>
                    <a:prstGeom prst="rect">
                      <a:avLst/>
                    </a:prstGeom>
                  </pic:spPr>
                </pic:pic>
              </a:graphicData>
            </a:graphic>
          </wp:inline>
        </w:drawing>
      </w:r>
      <w:r w:rsidR="0007762E">
        <w:t>[1]</w:t>
      </w:r>
    </w:p>
    <w:p w14:paraId="12C4B4E6" w14:textId="5D592D60" w:rsidR="00F66284" w:rsidRDefault="00F66284" w:rsidP="00F66284">
      <w:pPr>
        <w:pStyle w:val="Caption"/>
        <w:jc w:val="center"/>
      </w:pPr>
      <w:r>
        <w:t xml:space="preserve">Obrázok </w:t>
      </w:r>
      <w:fldSimple w:instr=" SEQ Obrázok \* ARABIC ">
        <w:r w:rsidR="00F177DF">
          <w:rPr>
            <w:noProof/>
          </w:rPr>
          <w:t>1</w:t>
        </w:r>
      </w:fldSimple>
      <w:r w:rsidRPr="005C430D">
        <w:t xml:space="preserve"> - Architektúra StarkLab</w:t>
      </w:r>
    </w:p>
    <w:p w14:paraId="52E87826" w14:textId="3B562F8F" w:rsidR="0007762E" w:rsidRDefault="0007762E">
      <w:r>
        <w:br w:type="page"/>
      </w:r>
    </w:p>
    <w:p w14:paraId="2B2ABF5B" w14:textId="125B2959" w:rsidR="007D0FAE" w:rsidRDefault="009B42E9" w:rsidP="007D0FAE">
      <w:pPr>
        <w:pStyle w:val="Nadpis2urovne"/>
      </w:pPr>
      <w:r>
        <w:lastRenderedPageBreak/>
        <w:t>1</w:t>
      </w:r>
      <w:bookmarkStart w:id="5" w:name="_GoBack"/>
      <w:bookmarkEnd w:id="5"/>
      <w:r>
        <w:t xml:space="preserve">.2 </w:t>
      </w:r>
      <w:r w:rsidR="007D0FAE">
        <w:t>Nová architketúra</w:t>
      </w:r>
    </w:p>
    <w:p w14:paraId="53E96D55" w14:textId="3D144273" w:rsidR="007D0FAE" w:rsidRDefault="007D0FAE" w:rsidP="007D0FAE">
      <w:pPr>
        <w:pStyle w:val="Zakladny"/>
        <w:ind w:firstLine="340"/>
      </w:pPr>
      <w:r>
        <w:t>Na nižšie uvedenom obrázku je zobrazená nová architektúra, ktorá vytvorí samostatný server, kde tento server bude obsluhovať Matlab. V predošlej verzii bol Matlab obsluhovaný web serverom, ktorý tak isto obsluhoval AngularJS klienta. Táto zmena prinesie flexibilitu ako aj väčšiu modulárnosť projektu s lepším využitím do budúcnosti pri snahe o rozšírenie.</w:t>
      </w:r>
    </w:p>
    <w:p w14:paraId="4D46172F" w14:textId="77777777" w:rsidR="007D0FAE" w:rsidRDefault="007D0FAE" w:rsidP="007D0FAE">
      <w:pPr>
        <w:pStyle w:val="Zakladny"/>
        <w:ind w:firstLine="340"/>
      </w:pPr>
    </w:p>
    <w:p w14:paraId="14F44503" w14:textId="17049909" w:rsidR="007D0FAE" w:rsidRDefault="007D0FAE" w:rsidP="007D0FAE">
      <w:pPr>
        <w:pStyle w:val="Zakladny"/>
        <w:ind w:firstLine="340"/>
      </w:pPr>
      <w:r>
        <w:t>Druhou závažnou zmenou je vytvorenie PHP modulu, ktorý bude implementovaný v Moodli. Úlohou tohto modulu bude pre prihláseného užívateľa zprostredkovať funkcionalitu StarkLabu ako prehliadanie experimentov, vytváranie nových simulácií a prehliadanie už nasimulovaných dát. Do Moodlu sa bude užívateľ prihlasovať tak ako do StarkLabu čiže vie pomocou mena a hesla platných pre akademický informačný systém FEI STU.</w:t>
      </w:r>
    </w:p>
    <w:p w14:paraId="4A8B8C1B" w14:textId="77777777" w:rsidR="00E156C3" w:rsidRPr="007D0FAE" w:rsidRDefault="00E156C3" w:rsidP="007D0FAE">
      <w:pPr>
        <w:pStyle w:val="Zakladny"/>
        <w:ind w:firstLine="340"/>
      </w:pPr>
    </w:p>
    <w:p w14:paraId="3A4243AD" w14:textId="77777777" w:rsidR="007D0FAE" w:rsidRDefault="007D0FAE" w:rsidP="007D0FAE">
      <w:pPr>
        <w:keepNext/>
      </w:pPr>
      <w:r>
        <w:rPr>
          <w:noProof/>
          <w:lang w:val="en-GB" w:eastAsia="en-GB"/>
        </w:rPr>
        <w:drawing>
          <wp:inline distT="0" distB="0" distL="0" distR="0" wp14:anchorId="39598A6B" wp14:editId="7FBDBCFF">
            <wp:extent cx="5579745" cy="3148069"/>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a 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148069"/>
                    </a:xfrm>
                    <a:prstGeom prst="rect">
                      <a:avLst/>
                    </a:prstGeom>
                  </pic:spPr>
                </pic:pic>
              </a:graphicData>
            </a:graphic>
          </wp:inline>
        </w:drawing>
      </w:r>
    </w:p>
    <w:p w14:paraId="746B4E0C" w14:textId="4CFF005A" w:rsidR="0007762E" w:rsidRDefault="007D0FAE" w:rsidP="007D0FAE">
      <w:pPr>
        <w:pStyle w:val="Caption"/>
        <w:jc w:val="center"/>
      </w:pPr>
      <w:r>
        <w:t xml:space="preserve">Obrázok </w:t>
      </w:r>
      <w:fldSimple w:instr=" SEQ Obrázok \* ARABIC ">
        <w:r w:rsidR="00F177DF">
          <w:rPr>
            <w:noProof/>
          </w:rPr>
          <w:t>2</w:t>
        </w:r>
      </w:fldSimple>
      <w:r w:rsidRPr="00B945A7">
        <w:t>- Nová Architektúra</w:t>
      </w:r>
    </w:p>
    <w:p w14:paraId="547005ED" w14:textId="68A03321" w:rsidR="00E156C3" w:rsidRDefault="00E156C3" w:rsidP="00E156C3">
      <w:pPr>
        <w:pStyle w:val="Nadpis1rovne"/>
      </w:pPr>
      <w:r>
        <w:lastRenderedPageBreak/>
        <w:t>Laboratória</w:t>
      </w:r>
    </w:p>
    <w:p w14:paraId="62384E15" w14:textId="19C81029" w:rsidR="00817A3F" w:rsidRDefault="00817A3F" w:rsidP="00230700">
      <w:pPr>
        <w:pStyle w:val="Zakladny"/>
        <w:ind w:firstLine="340"/>
      </w:pPr>
      <w:r>
        <w:t xml:space="preserve">V tejto kapitole sa </w:t>
      </w:r>
      <w:r>
        <w:t xml:space="preserve">budeme venovať pojmom virtuálne a fyzické laboratórium.Popíšeme si ich význam, použitie, </w:t>
      </w:r>
      <w:r>
        <w:t>výhody a nevýhody</w:t>
      </w:r>
    </w:p>
    <w:p w14:paraId="13CC487C" w14:textId="7FA4EA1C" w:rsidR="00817A3F" w:rsidRDefault="00817A3F" w:rsidP="00817A3F">
      <w:pPr>
        <w:pStyle w:val="Nadpis2urovne"/>
        <w:numPr>
          <w:ilvl w:val="1"/>
          <w:numId w:val="31"/>
        </w:numPr>
      </w:pPr>
      <w:r>
        <w:t>Fyzické laboratórium</w:t>
      </w:r>
    </w:p>
    <w:p w14:paraId="326C4BCE" w14:textId="4C570B6B" w:rsidR="00817A3F" w:rsidRPr="00817A3F" w:rsidRDefault="00817A3F" w:rsidP="00230700">
      <w:pPr>
        <w:pStyle w:val="Zakladny"/>
        <w:ind w:firstLine="340"/>
      </w:pPr>
      <w:r>
        <w:t xml:space="preserve">Fyzické </w:t>
      </w:r>
      <w:r>
        <w:t>laboratórium je také laboratórium, kde laborant musí byť fyzicky prítomný v laboratóriu a interagovať so sústavou zariadení na ktorej chce daný experiment vykonať. Takýto prístup pri niektorých komplikovaných pokusoch a experimentoch ostáva ako jediná možnosť ale my sa budeme venovať jednoduchším prípadom experimentov, ktoré sa využívajú skôr na edukačné účely v školských laboratóriách. Pre takéto pokusy má fyzické laboratórium viac nevýhod ako výhod.</w:t>
      </w:r>
    </w:p>
    <w:p w14:paraId="659EAFD4" w14:textId="77777777" w:rsidR="00817A3F" w:rsidRDefault="00817A3F" w:rsidP="00817A3F">
      <w:pPr>
        <w:pStyle w:val="Zakladny"/>
      </w:pPr>
    </w:p>
    <w:p w14:paraId="7EA6422A" w14:textId="25FE1A3D" w:rsidR="00817A3F" w:rsidRDefault="00817A3F" w:rsidP="002F39A0">
      <w:pPr>
        <w:pStyle w:val="Nadpis3urovne"/>
      </w:pPr>
      <w:r>
        <w:t>Výhody fyzického laboratória</w:t>
      </w:r>
    </w:p>
    <w:p w14:paraId="5A664F97" w14:textId="3CCFC045" w:rsidR="00817A3F" w:rsidRPr="00015C98" w:rsidRDefault="00817A3F" w:rsidP="00230700">
      <w:pPr>
        <w:pStyle w:val="Zakladny"/>
        <w:ind w:firstLine="340"/>
      </w:pPr>
      <w:r>
        <w:t>Výhodou fyzického laboratória je, že poskytuje živý zážitok z experimentu a tým vie u človeka zanechať lepší dojem a v niektorých prípadoch lepšie porozumenie problematiky, keďže v takýchto experimentoch je človek nútený si sám všetko správne nastaviť a kontrolovať priebeh experimentu.</w:t>
      </w:r>
    </w:p>
    <w:p w14:paraId="33FA5791" w14:textId="2041515B" w:rsidR="00817A3F" w:rsidRPr="00817A3F" w:rsidRDefault="00817A3F" w:rsidP="00817A3F">
      <w:pPr>
        <w:pStyle w:val="Zakladny"/>
        <w:ind w:left="708"/>
      </w:pPr>
    </w:p>
    <w:p w14:paraId="308D0E01" w14:textId="5142FBAA" w:rsidR="002F35E0" w:rsidRDefault="002F35E0" w:rsidP="002F39A0">
      <w:pPr>
        <w:pStyle w:val="Nadpis3urovne"/>
      </w:pPr>
      <w:r>
        <w:t>Nevýhody fyzického laboratória</w:t>
      </w:r>
    </w:p>
    <w:p w14:paraId="77BE17A5" w14:textId="77777777" w:rsidR="002F35E0" w:rsidRDefault="002F35E0" w:rsidP="00230700">
      <w:pPr>
        <w:pStyle w:val="Zakladny"/>
        <w:ind w:firstLine="340"/>
      </w:pPr>
      <w:r>
        <w:t xml:space="preserve">Medzi </w:t>
      </w:r>
      <w:r>
        <w:t>nevýhody fyzického laboratória môžeme zaradiť napríklad to, že laborant musí byť prítomný v laboratóriu a pracovať so zariadeniami. Z toho vyplýva, že zariadenie je obsadené a nemôže na ňom pracovať súčasne viac laborantov čo vytvára potrebu plánovania rozvrhu pre dané zariadenia. Ďalej tým, že so zariadeniami sa manuálne zaobchádza sa ich stav zhoršuje a podliehajú opotrebeniu a ešte aj zaberajú miesto čiže je potrebné fyzicky vyhradiť miesto.</w:t>
      </w:r>
    </w:p>
    <w:p w14:paraId="6D32CF2E" w14:textId="06343A83" w:rsidR="002F35E0" w:rsidRPr="002F35E0" w:rsidRDefault="002F35E0" w:rsidP="002F35E0">
      <w:pPr>
        <w:pStyle w:val="Zakladny"/>
        <w:ind w:left="708"/>
      </w:pPr>
    </w:p>
    <w:p w14:paraId="754D7D3D" w14:textId="49DB05C8" w:rsidR="00817A3F" w:rsidRPr="0054131F" w:rsidRDefault="00817A3F" w:rsidP="0054131F">
      <w:pPr>
        <w:pStyle w:val="Zakladny"/>
        <w:ind w:left="340"/>
      </w:pPr>
    </w:p>
    <w:p w14:paraId="46AC0465" w14:textId="77777777" w:rsidR="002F39A0" w:rsidRDefault="002F39A0" w:rsidP="002F39A0">
      <w:pPr>
        <w:pStyle w:val="Nadpis1rovne"/>
        <w:numPr>
          <w:ilvl w:val="0"/>
          <w:numId w:val="0"/>
        </w:numPr>
      </w:pPr>
      <w:r>
        <w:rPr>
          <w:noProof/>
          <w:lang w:val="en-GB" w:eastAsia="en-GB"/>
        </w:rPr>
        <w:lastRenderedPageBreak/>
        <w:drawing>
          <wp:inline distT="0" distB="0" distL="0" distR="0" wp14:anchorId="4E598FE9" wp14:editId="5CF2BE13">
            <wp:extent cx="5275188" cy="171010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zicke laboratorium.jpg"/>
                    <pic:cNvPicPr/>
                  </pic:nvPicPr>
                  <pic:blipFill>
                    <a:blip r:embed="rId19">
                      <a:extLst>
                        <a:ext uri="{28A0092B-C50C-407E-A947-70E740481C1C}">
                          <a14:useLocalDpi xmlns:a14="http://schemas.microsoft.com/office/drawing/2010/main" val="0"/>
                        </a:ext>
                      </a:extLst>
                    </a:blip>
                    <a:stretch>
                      <a:fillRect/>
                    </a:stretch>
                  </pic:blipFill>
                  <pic:spPr>
                    <a:xfrm>
                      <a:off x="0" y="0"/>
                      <a:ext cx="5362619" cy="1738446"/>
                    </a:xfrm>
                    <a:prstGeom prst="rect">
                      <a:avLst/>
                    </a:prstGeom>
                  </pic:spPr>
                </pic:pic>
              </a:graphicData>
            </a:graphic>
          </wp:inline>
        </w:drawing>
      </w:r>
    </w:p>
    <w:p w14:paraId="0A7DBEDE" w14:textId="2B0F2870" w:rsidR="00634EA9" w:rsidRDefault="002F39A0" w:rsidP="002F39A0">
      <w:pPr>
        <w:pStyle w:val="Caption"/>
        <w:jc w:val="center"/>
      </w:pPr>
      <w:r>
        <w:t xml:space="preserve">Obrázok </w:t>
      </w:r>
      <w:fldSimple w:instr=" SEQ Obrázok \* ARABIC ">
        <w:r w:rsidR="00F177DF">
          <w:rPr>
            <w:noProof/>
          </w:rPr>
          <w:t>3</w:t>
        </w:r>
      </w:fldSimple>
      <w:r w:rsidRPr="003D672B">
        <w:t>- Fyzické laboratórium</w:t>
      </w:r>
    </w:p>
    <w:p w14:paraId="0362629B" w14:textId="77777777" w:rsidR="002F39A0" w:rsidRDefault="002F39A0" w:rsidP="002F39A0"/>
    <w:p w14:paraId="36819752" w14:textId="35E09786" w:rsidR="002F39A0" w:rsidRDefault="002F39A0" w:rsidP="002F39A0">
      <w:pPr>
        <w:pStyle w:val="Nadpis2urovne"/>
        <w:numPr>
          <w:ilvl w:val="1"/>
          <w:numId w:val="31"/>
        </w:numPr>
      </w:pPr>
      <w:r>
        <w:t>Virtuálne laboratórium</w:t>
      </w:r>
    </w:p>
    <w:p w14:paraId="69C966FD" w14:textId="6E80DD23" w:rsidR="002F39A0" w:rsidRDefault="002F39A0" w:rsidP="00230700">
      <w:pPr>
        <w:pStyle w:val="Zakladny"/>
        <w:ind w:firstLine="340"/>
      </w:pPr>
      <w:r w:rsidRPr="002F39A0">
        <w:t>Virtuálne laboratórium je také laboratórium, ktoré nevyžaduje fyzickú prítomnosť laboranta v laboratóriu. Takéto laboratórium je rozdelené spravidla na dve časti a to klientská časť a serverová časť. Klientská časť je interaktívna časť laboratória s ktorou laborant pracuje. Zvyčajne funguje tak, že laborant si zvolí z ponuky experimentov, ďalej si naštuduje teoretickú stránku experimentu, zadá vstupné parametre pre daný experiment a pošle ich na server. Serverová časť aplikácie prijme dáta, vykoná daný výpočet pre vybraný experiment a vráti výsledné hodnoty opäť klietovi, ktorý ich už patrične reprezentuje užívateľovi v prijateľnej forme ci už animáciou alebo ako údaje v grafoch.</w:t>
      </w:r>
    </w:p>
    <w:p w14:paraId="78FCF86A" w14:textId="77777777" w:rsidR="00CE677D" w:rsidRDefault="00CE677D" w:rsidP="002F39A0">
      <w:pPr>
        <w:pStyle w:val="Zakladny"/>
        <w:ind w:left="340" w:firstLine="368"/>
      </w:pPr>
    </w:p>
    <w:p w14:paraId="08066EE8" w14:textId="77777777" w:rsidR="00CE677D" w:rsidRDefault="00CE677D" w:rsidP="00CE677D">
      <w:pPr>
        <w:pStyle w:val="Nadpis3urovne"/>
      </w:pPr>
      <w:r>
        <w:t>Výhody virtuálneho laboratória</w:t>
      </w:r>
    </w:p>
    <w:p w14:paraId="79D963B7" w14:textId="67F8D209" w:rsidR="001D559E" w:rsidRDefault="00CE677D" w:rsidP="00230700">
      <w:pPr>
        <w:pStyle w:val="Zakladny"/>
        <w:ind w:firstLine="340"/>
      </w:pPr>
      <w:r>
        <w:t>Výhod je hneď niekoľko, nakoľko sa jedná o virtuálne laboratórium tak je možné ho používať z pohodlia domova, stačí mať len prístup ku klientovi. Nie je potrebné vybavovať miestnosti rôznymi zariadeniami, ktoré vedia byť nahradené výpočtovými prostrediami ako Matlab. V takomto prípade je aj finančne výhodnejšie zakúpiť licenciu pre dané výpočtové prostredie ako nákup zariadení. V prípade nejakej poruchy je možné server jednoducho reštartovať. Ďalej vieme vypočítané dáta ľahko ukladať do rôznych typov databáz a využiť ich opätovne neskôr. Medzi najhlavnejšie výhody patrí takmer neobmedzená rozšíriteľnosť</w:t>
      </w:r>
    </w:p>
    <w:p w14:paraId="4F9E978F" w14:textId="77777777" w:rsidR="001D559E" w:rsidRDefault="001D559E">
      <w:pPr>
        <w:rPr>
          <w:rFonts w:ascii="Times New Roman" w:hAnsi="Times New Roman" w:cs="Times New Roman"/>
          <w:sz w:val="24"/>
          <w:szCs w:val="32"/>
        </w:rPr>
      </w:pPr>
      <w:r>
        <w:br w:type="page"/>
      </w:r>
    </w:p>
    <w:p w14:paraId="305224BA" w14:textId="77777777" w:rsidR="001D559E" w:rsidRDefault="001D559E" w:rsidP="001D559E">
      <w:pPr>
        <w:pStyle w:val="Nadpis3urovne"/>
      </w:pPr>
      <w:r>
        <w:lastRenderedPageBreak/>
        <w:t>Nevýhody virtuálneho laboratória</w:t>
      </w:r>
    </w:p>
    <w:p w14:paraId="46EAAC6E" w14:textId="2C9D5A05" w:rsidR="001D559E" w:rsidRDefault="001D559E" w:rsidP="00230700">
      <w:pPr>
        <w:pStyle w:val="Zakladny"/>
        <w:ind w:firstLine="340"/>
      </w:pPr>
      <w:r>
        <w:t>Predsa len experimenty vykonávané vo virtuálnom prostredí sú simulované a snažia sa odzrkadliť realitu, kde sa vytvára priestor pre chyby. Tieto chyby sa na prvý pohľad dajú prehliadnuť a môžu sa prejaviť neskôr pri spracovaní výsledkov alebo sa neprejavia vôbec čo môže viesť k chybným záverom.</w:t>
      </w:r>
    </w:p>
    <w:p w14:paraId="4C495F7A" w14:textId="19227880" w:rsidR="002F39A0" w:rsidRPr="002F39A0" w:rsidRDefault="002F39A0" w:rsidP="00F96A19">
      <w:pPr>
        <w:pStyle w:val="Zakladny"/>
      </w:pPr>
    </w:p>
    <w:p w14:paraId="35964D44" w14:textId="77777777" w:rsidR="00F96A19" w:rsidRDefault="00F96A19" w:rsidP="00F96A19">
      <w:pPr>
        <w:keepNext/>
        <w:jc w:val="center"/>
      </w:pPr>
      <w:r>
        <w:rPr>
          <w:noProof/>
          <w:lang w:val="en-GB" w:eastAsia="en-GB"/>
        </w:rPr>
        <w:drawing>
          <wp:inline distT="0" distB="0" distL="0" distR="0" wp14:anchorId="174248F0" wp14:editId="64F4D330">
            <wp:extent cx="4218597" cy="3027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ne laboratorium.png"/>
                    <pic:cNvPicPr/>
                  </pic:nvPicPr>
                  <pic:blipFill>
                    <a:blip r:embed="rId20">
                      <a:extLst>
                        <a:ext uri="{28A0092B-C50C-407E-A947-70E740481C1C}">
                          <a14:useLocalDpi xmlns:a14="http://schemas.microsoft.com/office/drawing/2010/main" val="0"/>
                        </a:ext>
                      </a:extLst>
                    </a:blip>
                    <a:stretch>
                      <a:fillRect/>
                    </a:stretch>
                  </pic:blipFill>
                  <pic:spPr>
                    <a:xfrm>
                      <a:off x="0" y="0"/>
                      <a:ext cx="4224033" cy="3031744"/>
                    </a:xfrm>
                    <a:prstGeom prst="rect">
                      <a:avLst/>
                    </a:prstGeom>
                  </pic:spPr>
                </pic:pic>
              </a:graphicData>
            </a:graphic>
          </wp:inline>
        </w:drawing>
      </w:r>
    </w:p>
    <w:p w14:paraId="706D7AD2" w14:textId="62E41A3D" w:rsidR="002F39A0" w:rsidRDefault="00F96A19" w:rsidP="00F96A19">
      <w:pPr>
        <w:pStyle w:val="Caption"/>
        <w:jc w:val="center"/>
      </w:pPr>
      <w:r>
        <w:t xml:space="preserve">Obrázok </w:t>
      </w:r>
      <w:fldSimple w:instr=" SEQ Obrázok \* ARABIC ">
        <w:r w:rsidR="00F177DF">
          <w:rPr>
            <w:noProof/>
          </w:rPr>
          <w:t>4</w:t>
        </w:r>
      </w:fldSimple>
      <w:r w:rsidRPr="005B359A">
        <w:t>- Virtuálne Laboratórium</w:t>
      </w:r>
    </w:p>
    <w:p w14:paraId="34CBF91D" w14:textId="77777777" w:rsidR="00876281" w:rsidRDefault="00876281" w:rsidP="00876281"/>
    <w:p w14:paraId="1020AECC" w14:textId="50DE72BE" w:rsidR="00876281" w:rsidRDefault="00876281">
      <w:r>
        <w:br w:type="page"/>
      </w:r>
    </w:p>
    <w:p w14:paraId="694D5414" w14:textId="0B9ECFD5" w:rsidR="00876281" w:rsidRDefault="00876281" w:rsidP="00876281">
      <w:pPr>
        <w:pStyle w:val="Nadpis2urovne"/>
        <w:numPr>
          <w:ilvl w:val="1"/>
          <w:numId w:val="31"/>
        </w:numPr>
      </w:pPr>
      <w:r>
        <w:lastRenderedPageBreak/>
        <w:t>Vzdialené</w:t>
      </w:r>
      <w:r>
        <w:t xml:space="preserve"> laboratória</w:t>
      </w:r>
    </w:p>
    <w:p w14:paraId="57F5A8E6" w14:textId="3C04535A" w:rsidR="00876281" w:rsidRDefault="00876281" w:rsidP="00876281">
      <w:pPr>
        <w:pStyle w:val="Zakladny"/>
        <w:ind w:firstLine="340"/>
      </w:pPr>
      <w:r>
        <w:t>Ďalšou z možností je kombinácia virtuálneho a fyzického laboratória, kde je experiment vykonávaný na fyzickom zariadení ale laborant sa fyzicky nenachádza pri zariadení ale spravuje ho vzdialene. Funkčne pripomína virtuálne laboratórium, kde užívateľ zadá vstupné hodnoty do klientskej aplikácie, ktorá opäť komunikuje so serverom a ten predáva hodnoty ďalej do fyzického zariadenia. Pozorovať takýto experiment je možné napríklad pomocou web kamery</w:t>
      </w:r>
      <w:r>
        <w:t>.</w:t>
      </w:r>
    </w:p>
    <w:p w14:paraId="4FFF2E44" w14:textId="12A51404" w:rsidR="00876281" w:rsidRPr="00876281" w:rsidRDefault="00876281" w:rsidP="00876281">
      <w:pPr>
        <w:pStyle w:val="Zakladny"/>
        <w:ind w:left="340"/>
      </w:pPr>
    </w:p>
    <w:p w14:paraId="169C2B0D" w14:textId="77777777" w:rsidR="00876281" w:rsidRDefault="00876281" w:rsidP="00876281">
      <w:pPr>
        <w:pStyle w:val="Zakladny"/>
        <w:ind w:firstLine="340"/>
      </w:pPr>
      <w:r>
        <w:t>Takýto prístup k fyzickým zariadeniam vie zaručiť, že zariadenia budú vyžité len na také účely na aké boli navrhnuté, keďže užívateľ je limitovaný funkcionalitou klientskej aplikácie.</w:t>
      </w:r>
    </w:p>
    <w:p w14:paraId="716DCA45" w14:textId="77777777" w:rsidR="00876281" w:rsidRDefault="00876281" w:rsidP="00876281">
      <w:pPr>
        <w:pStyle w:val="Zakladny"/>
        <w:ind w:firstLine="340"/>
      </w:pPr>
    </w:p>
    <w:p w14:paraId="24A687A0" w14:textId="77777777" w:rsidR="00876281" w:rsidRDefault="00876281" w:rsidP="00876281">
      <w:pPr>
        <w:keepNext/>
      </w:pPr>
      <w:r>
        <w:rPr>
          <w:noProof/>
          <w:lang w:val="en-GB" w:eastAsia="en-GB"/>
        </w:rPr>
        <w:drawing>
          <wp:inline distT="0" distB="0" distL="0" distR="0" wp14:anchorId="258DD14C" wp14:editId="22C97330">
            <wp:extent cx="5579745" cy="3881080"/>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binacia.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881080"/>
                    </a:xfrm>
                    <a:prstGeom prst="rect">
                      <a:avLst/>
                    </a:prstGeom>
                  </pic:spPr>
                </pic:pic>
              </a:graphicData>
            </a:graphic>
          </wp:inline>
        </w:drawing>
      </w:r>
    </w:p>
    <w:p w14:paraId="00E4CA6E" w14:textId="6B3F2B52" w:rsidR="00876281" w:rsidRPr="00876281" w:rsidRDefault="00876281" w:rsidP="00876281">
      <w:pPr>
        <w:pStyle w:val="Caption"/>
        <w:jc w:val="center"/>
      </w:pPr>
      <w:r>
        <w:t xml:space="preserve">Obrázok </w:t>
      </w:r>
      <w:fldSimple w:instr=" SEQ Obrázok \* ARABIC ">
        <w:r w:rsidR="00F177DF">
          <w:rPr>
            <w:noProof/>
          </w:rPr>
          <w:t>5</w:t>
        </w:r>
      </w:fldSimple>
      <w:r w:rsidRPr="005332A9">
        <w:t xml:space="preserve">- </w:t>
      </w:r>
      <w:r>
        <w:t>Vzdialené</w:t>
      </w:r>
      <w:r w:rsidRPr="005332A9">
        <w:t xml:space="preserve"> Laboratórium</w:t>
      </w:r>
    </w:p>
    <w:p w14:paraId="2FF94DD6" w14:textId="77777777" w:rsidR="00704593" w:rsidRDefault="00704593" w:rsidP="00704593">
      <w:pPr>
        <w:pStyle w:val="Nadpis2urovne"/>
      </w:pPr>
    </w:p>
    <w:p w14:paraId="2B65114B" w14:textId="0BEABDAB" w:rsidR="00704593" w:rsidRDefault="00704593" w:rsidP="00704593">
      <w:pPr>
        <w:pStyle w:val="Nadpis2urovne"/>
      </w:pPr>
      <w:r>
        <w:t xml:space="preserve">3 </w:t>
      </w:r>
      <w:r w:rsidRPr="00704593">
        <w:rPr>
          <w:rStyle w:val="Nadpis1rovneChar"/>
        </w:rPr>
        <w:t>Virtuálne laboratórium podrobnejšie</w:t>
      </w:r>
    </w:p>
    <w:p w14:paraId="12AA601B" w14:textId="5CB1963B" w:rsidR="00704593" w:rsidRPr="00704593" w:rsidRDefault="00704593" w:rsidP="00704593">
      <w:pPr>
        <w:pStyle w:val="Zakladny"/>
      </w:pPr>
      <w:r>
        <w:tab/>
      </w:r>
    </w:p>
    <w:p w14:paraId="4F7A2A7C" w14:textId="7C33EB01" w:rsidR="00704593" w:rsidRDefault="00704593" w:rsidP="00704593">
      <w:pPr>
        <w:pStyle w:val="Zakladny"/>
        <w:ind w:firstLine="708"/>
      </w:pPr>
      <w:r>
        <w:t>Keďže táto práca je venovaná virtuálnemu laboratóriu v tejto kapitole sa jeho problematike budeme venovať podrobnejšie</w:t>
      </w:r>
    </w:p>
    <w:p w14:paraId="6ECB8E41" w14:textId="77777777" w:rsidR="00704593" w:rsidRDefault="00704593" w:rsidP="00704593">
      <w:pPr>
        <w:pStyle w:val="Zakladny"/>
        <w:ind w:firstLine="708"/>
      </w:pPr>
    </w:p>
    <w:p w14:paraId="7C4E01F8" w14:textId="08F9DE2B" w:rsidR="00704593" w:rsidRDefault="00704593" w:rsidP="00704593">
      <w:pPr>
        <w:pStyle w:val="Nadpis2urovne"/>
      </w:pPr>
      <w:r>
        <w:t xml:space="preserve">3.1 </w:t>
      </w:r>
      <w:r>
        <w:t>Architektúra</w:t>
      </w:r>
    </w:p>
    <w:p w14:paraId="74CCD6EF" w14:textId="76F507FE" w:rsidR="00704593" w:rsidRDefault="00F177DF" w:rsidP="00230700">
      <w:pPr>
        <w:pStyle w:val="Zakladny"/>
        <w:ind w:firstLine="708"/>
      </w:pPr>
      <w:r>
        <w:t>Ako už bolo uvedené vyššie virtuálne laboratórium pozostáva z dvoch častí a to sú server a klient.</w:t>
      </w:r>
    </w:p>
    <w:p w14:paraId="244A01C8" w14:textId="77777777" w:rsidR="00F177DF" w:rsidRDefault="00F177DF" w:rsidP="00F177DF">
      <w:pPr>
        <w:pStyle w:val="Zakladny"/>
        <w:ind w:firstLine="708"/>
      </w:pPr>
    </w:p>
    <w:p w14:paraId="32B97382" w14:textId="77777777" w:rsidR="00F177DF" w:rsidRDefault="00F177DF" w:rsidP="00F177DF">
      <w:pPr>
        <w:pStyle w:val="Zakladny"/>
        <w:ind w:firstLine="708"/>
      </w:pPr>
      <w:r>
        <w:t>Server je časť architektúry, ktorú užívateľ nevidí a ani s ňou neinteraguje. Server prijíma dáta od klientskej časti aplikácie a spracúva ich. Spracúva ich buď on pomocou svojich algoritmov alebo ich posúva ďalej do výpočtových prostredí ako napríklad Matlab, ktorý vie simulovať komplikovanejšie experimenty. Ďalej vie tieto dáta ukladať do databázy pre opätovné pracovanie s už nasimulovanými dátami. Keď server dokončí svoju prácu nad dátami posiela ich späť klientovi, kde už s nimi ďalej pracuje užívateľ.</w:t>
      </w:r>
    </w:p>
    <w:p w14:paraId="46332258" w14:textId="77777777" w:rsidR="00F177DF" w:rsidRPr="00704593" w:rsidRDefault="00F177DF" w:rsidP="00F177DF">
      <w:pPr>
        <w:pStyle w:val="Zakladny"/>
        <w:ind w:firstLine="708"/>
      </w:pPr>
    </w:p>
    <w:p w14:paraId="4925D56E" w14:textId="77777777" w:rsidR="00F177DF" w:rsidRDefault="00F177DF" w:rsidP="00F177DF">
      <w:pPr>
        <w:pStyle w:val="Zakladny"/>
        <w:ind w:firstLine="708"/>
      </w:pPr>
      <w:r>
        <w:t>Klient je vlastne užívateľské rozhranie s ktorým užívateľ prichádza do styku. Vie v ňom nadobudnúť teoretické znalosti týkajúce sa experimentu, ktorý sa práve chystá vykonať. Ďalej vie vkladať vstupné hodnoty a spúšťať experimenty. Po úspešne prenesených dátach na server a späť sa dáta reprezentujú užívateľovi v rozumnej forme a to buď graficky v grafoch alebo v animáciách alebo ako dáta zobrazené v tabuľke.</w:t>
      </w:r>
    </w:p>
    <w:p w14:paraId="108D41A8" w14:textId="77777777" w:rsidR="00704593" w:rsidRDefault="00704593" w:rsidP="00704593">
      <w:pPr>
        <w:pStyle w:val="Zakladny"/>
      </w:pPr>
    </w:p>
    <w:p w14:paraId="20FB8C3A" w14:textId="77777777" w:rsidR="00F177DF" w:rsidRDefault="00F177DF" w:rsidP="00F177DF">
      <w:pPr>
        <w:pStyle w:val="Zakladny"/>
        <w:ind w:firstLine="708"/>
      </w:pPr>
      <w:r>
        <w:t>Úlohou virtuálnych laboratórií je sprístupniť základné poznatky, realizovať experimenty, ktoré by neboli prístupné kvôli či už kapacitným alebo materiálnym nedostatkom. Taktiež sa snažia vytvoriť komplexný študijný materiál pre vzdelávanie v rôznych oblastiach alebo ako doplnok k praktickým predmetom či cvičeniam.</w:t>
      </w:r>
    </w:p>
    <w:p w14:paraId="187D7B9A" w14:textId="77777777" w:rsidR="00F177DF" w:rsidRPr="00704593" w:rsidRDefault="00F177DF" w:rsidP="00704593">
      <w:pPr>
        <w:pStyle w:val="Zakladny"/>
      </w:pPr>
    </w:p>
    <w:p w14:paraId="70664790" w14:textId="77777777" w:rsidR="00F177DF" w:rsidRDefault="00F177DF" w:rsidP="00F177DF">
      <w:pPr>
        <w:pStyle w:val="Nadpis1rovne"/>
        <w:numPr>
          <w:ilvl w:val="0"/>
          <w:numId w:val="0"/>
        </w:numPr>
      </w:pPr>
      <w:r>
        <w:rPr>
          <w:noProof/>
          <w:lang w:val="en-GB" w:eastAsia="en-GB"/>
        </w:rPr>
        <w:lastRenderedPageBreak/>
        <w:drawing>
          <wp:inline distT="0" distB="0" distL="0" distR="0" wp14:anchorId="46C5F4C3" wp14:editId="28B34DAA">
            <wp:extent cx="5579745" cy="242182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server-model.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421828"/>
                    </a:xfrm>
                    <a:prstGeom prst="rect">
                      <a:avLst/>
                    </a:prstGeom>
                  </pic:spPr>
                </pic:pic>
              </a:graphicData>
            </a:graphic>
          </wp:inline>
        </w:drawing>
      </w:r>
    </w:p>
    <w:p w14:paraId="118ACB71" w14:textId="105B1553" w:rsidR="00E156C3" w:rsidRDefault="00F177DF" w:rsidP="00F177DF">
      <w:pPr>
        <w:pStyle w:val="Caption"/>
        <w:jc w:val="center"/>
      </w:pPr>
      <w:r>
        <w:t xml:space="preserve">Obrázok </w:t>
      </w:r>
      <w:fldSimple w:instr=" SEQ Obrázok \* ARABIC ">
        <w:r>
          <w:rPr>
            <w:noProof/>
          </w:rPr>
          <w:t>6</w:t>
        </w:r>
      </w:fldSimple>
      <w:r w:rsidRPr="00165905">
        <w:t>- Klient Server Architektúra</w:t>
      </w:r>
    </w:p>
    <w:p w14:paraId="3727C4D0" w14:textId="77777777" w:rsidR="00541902" w:rsidRDefault="00541902" w:rsidP="00541902"/>
    <w:p w14:paraId="6785E471" w14:textId="4DE1BABF" w:rsidR="00541902" w:rsidRDefault="00541902" w:rsidP="00541902">
      <w:pPr>
        <w:pStyle w:val="Nadpis2urovne"/>
      </w:pPr>
      <w:r>
        <w:t xml:space="preserve">3.2 </w:t>
      </w:r>
      <w:r>
        <w:t>Virtuálne Laboratória a</w:t>
      </w:r>
      <w:r>
        <w:t> </w:t>
      </w:r>
      <w:r>
        <w:t>technológie</w:t>
      </w:r>
    </w:p>
    <w:p w14:paraId="59C20366" w14:textId="77777777" w:rsidR="00541902" w:rsidRDefault="00541902" w:rsidP="00541902">
      <w:pPr>
        <w:pStyle w:val="Zakladny"/>
        <w:ind w:firstLine="708"/>
      </w:pPr>
      <w:r>
        <w:t xml:space="preserve">Vzhľadom </w:t>
      </w:r>
      <w:r>
        <w:t>na to, že virtuálne laboratória sú postavené na klient server architektúre tak tieto dve časti mohli byť implementované pomocou rôznych technológií. V minulosti, keď ešte Javascript nebol taký populárny ako je dnes túto pozíciu zastávala Java. Java patrí samozrejme aj dnes medzi obľúbené nástroje vývojárov ale jej popularita klesá hlavne v projektoch ako napríklad virtuálne laboratória, kde nie je potrebná veľmi vysoká ochrana alebo robustnosť ako ponúkajú nástroje Javy. V prípade ak je server napísaný v Jave tak sa môžeme naň pripájať pomocou javovského klienta alebo ak je server formovaný ako web server, tak v tom prípade môžeme použiť web prehliadač.</w:t>
      </w:r>
    </w:p>
    <w:p w14:paraId="23630C1B" w14:textId="699B22A4" w:rsidR="00541902" w:rsidRPr="00541902" w:rsidRDefault="00541902" w:rsidP="00541902">
      <w:pPr>
        <w:pStyle w:val="Zakladny"/>
      </w:pPr>
    </w:p>
    <w:p w14:paraId="76309815" w14:textId="17A22DF7" w:rsidR="00FD058D" w:rsidRDefault="00541902" w:rsidP="00541902">
      <w:pPr>
        <w:pStyle w:val="Zakladny"/>
        <w:ind w:firstLine="340"/>
      </w:pPr>
      <w:r>
        <w:t>Ďalšou celosvetovo používanou technológiou je PHP. PHP je využívané na strane serverov čo zapadá do architektúry virtuálnych laboratórií. V prípade vytvorenia servera pre laboratórium pomocou PHP sa jedná o web server. V tomto prípade potom web prehliadač slúži ako klient k tomuto serveru. Čiže dáta sú prezentované ako web stránka.</w:t>
      </w:r>
    </w:p>
    <w:p w14:paraId="41841FE7" w14:textId="77777777" w:rsidR="00541902" w:rsidRDefault="00541902" w:rsidP="00541902">
      <w:pPr>
        <w:pStyle w:val="Zakladny"/>
        <w:ind w:firstLine="340"/>
      </w:pPr>
    </w:p>
    <w:p w14:paraId="04C8B990" w14:textId="77777777" w:rsidR="00541902" w:rsidRDefault="00541902" w:rsidP="00541902">
      <w:pPr>
        <w:pStyle w:val="Zakladny"/>
        <w:ind w:firstLine="340"/>
      </w:pPr>
    </w:p>
    <w:p w14:paraId="23837838" w14:textId="77777777" w:rsidR="00541902" w:rsidRDefault="00541902" w:rsidP="00541902">
      <w:pPr>
        <w:pStyle w:val="Zakladny"/>
        <w:ind w:firstLine="340"/>
      </w:pPr>
    </w:p>
    <w:p w14:paraId="05A7CAF3" w14:textId="77777777" w:rsidR="00541902" w:rsidRDefault="00541902" w:rsidP="00541902">
      <w:pPr>
        <w:pStyle w:val="Zakladny"/>
        <w:ind w:firstLine="340"/>
      </w:pPr>
    </w:p>
    <w:p w14:paraId="11216E26" w14:textId="77777777" w:rsidR="00541902" w:rsidRDefault="00541902" w:rsidP="00541902">
      <w:pPr>
        <w:pStyle w:val="Zakladny"/>
        <w:ind w:firstLine="340"/>
      </w:pPr>
    </w:p>
    <w:p w14:paraId="5F4AC181" w14:textId="51EE6421" w:rsidR="00541902" w:rsidRDefault="00541902" w:rsidP="00541902">
      <w:pPr>
        <w:pStyle w:val="Zakladny"/>
        <w:ind w:firstLine="340"/>
      </w:pPr>
      <w:r>
        <w:lastRenderedPageBreak/>
        <w:t>Medzi najnovšie technológie patrí platforma NodeJS. Jedná sa o javascript na strane servera. Mnohé moderné aplikácie prijali tento trend a využívajú javascript aj na strane server aj na strane klienta. Tento prístup ma viacero výhod ale hlavnou je, že pre vytvorenie takejto aplikácie stačí aby programátor ovládal iba jeden skriptovací jazyk a to javascript. Aj keď v dnešnej dobe je takmer nutnosťou mať aké také znalosti z viacerých oblastí.</w:t>
      </w:r>
    </w:p>
    <w:p w14:paraId="4A8B5F2D" w14:textId="77777777" w:rsidR="00541902" w:rsidRDefault="00541902" w:rsidP="00541902">
      <w:pPr>
        <w:pStyle w:val="Zakladny"/>
        <w:ind w:firstLine="340"/>
      </w:pPr>
    </w:p>
    <w:p w14:paraId="5FCF241A" w14:textId="337F8BAB" w:rsidR="00541902" w:rsidRDefault="00541902" w:rsidP="00541902">
      <w:pPr>
        <w:pStyle w:val="Zakladny"/>
        <w:ind w:firstLine="340"/>
      </w:pPr>
      <w:r>
        <w:t>Dôležitou súčasťou architektúry je komunikácia. Laboratória zväčša majú za úlohu simulovať nejaký netriviálny problém čiže klient nemá dostatočnú výpočtovú silu a preto prenecháva túto úlohu na server. Preposlať vstupné dáta na server nie je problém keďže sa nejedná o veľký počet hodnôt ale zložitejšie je poslať výsledné dáta späť klientovi. Tieto výsledné vypočítané dáta môžeme zaslať naraz po ukončení výpočtu, kde však vzniká veľká časová medzera medzi odoslaním požiadavky a vráteného výsledku. Preto lepší prístup k tomuto problému je preposielanie výsledkov v reálnom čase. Na komunikáciu medzi web serverom a web klientom je najvhodnejšie využitie technológie web socketov, kde sa nadviaže spojenie medzi serverom a klientom na začiatku komunikácie, následne si preposielajú správy, kde obsahom týchto správ sú fragmenty výpočtu serveru v časovej postupnosti. Ďalšou metódou komunikácie je možnosť využiť REST služby ale tento spôsob je menej vhodný, keďže pri každom jednom prenose sa vytvára spojenie medzi serverom a klientom na novo.</w:t>
      </w:r>
    </w:p>
    <w:p w14:paraId="51FF6C34" w14:textId="77777777" w:rsidR="00541902" w:rsidRDefault="00541902" w:rsidP="00541902">
      <w:pPr>
        <w:pStyle w:val="Zakladny"/>
        <w:ind w:firstLine="340"/>
      </w:pPr>
    </w:p>
    <w:p w14:paraId="4EE6EA78" w14:textId="0BBDE6CC" w:rsidR="00541902" w:rsidRDefault="00541902" w:rsidP="00541902">
      <w:pPr>
        <w:pStyle w:val="Zakladny"/>
        <w:ind w:firstLine="340"/>
      </w:pPr>
      <w:r>
        <w:t>Zobrazovanie prijatých dát servera najčastejšie prebieha vo web prehliadači, ktorý využíva technológiu HTML5 a javascript. Javascript poskytuje neobmedzené možnosti pre reprezentáciu dát či už graficky ako animácie alebo ako dáta v grafe. Pre animácie si môžeme vybrať z dvoch technológií a to canvas alebo svg. Canvas ponúka nástroje na rastrovú 2D a 3D grafiku a svg ponúka nástroje pre vektorovú grafiku.</w:t>
      </w:r>
    </w:p>
    <w:p w14:paraId="3CAA5E75" w14:textId="77777777" w:rsidR="00541902" w:rsidRDefault="00541902" w:rsidP="00541902">
      <w:pPr>
        <w:pStyle w:val="Zakladny"/>
        <w:ind w:firstLine="340"/>
      </w:pPr>
    </w:p>
    <w:p w14:paraId="49CA6256" w14:textId="742B5009" w:rsidR="00541902" w:rsidRDefault="00541902" w:rsidP="00541902">
      <w:pPr>
        <w:pStyle w:val="Zakladny"/>
        <w:ind w:firstLine="340"/>
      </w:pPr>
      <w:r>
        <w:t>Reprezentácia dát do grafov by bez rôznych knižníc bola pravdepodobne veľmi komplikovaná ale v dnešnej dobe je už veľké množstvo dostupných nástrojov, ktoré tento problém vedia vyriešiť za nás a umožňujú tak reprezentáciu v rôznych typoch grafov.</w:t>
      </w:r>
    </w:p>
    <w:p w14:paraId="109AC942" w14:textId="77777777" w:rsidR="00FD058D" w:rsidRPr="00FD058D" w:rsidRDefault="00FD058D" w:rsidP="00FD058D"/>
    <w:p w14:paraId="53E83E37" w14:textId="77777777" w:rsidR="00685524" w:rsidRDefault="00685524" w:rsidP="001251EA">
      <w:pPr>
        <w:pStyle w:val="Nadpisneslovan"/>
        <w:rPr>
          <w:rStyle w:val="Nadpis1rovneChar"/>
          <w:b/>
        </w:rPr>
      </w:pPr>
    </w:p>
    <w:bookmarkStart w:id="6" w:name="_Toc470260255"/>
    <w:p w14:paraId="1FEB033C" w14:textId="49BF85C5" w:rsidR="0028572A" w:rsidRPr="0028572A" w:rsidRDefault="00E9734A" w:rsidP="0028572A">
      <w:pPr>
        <w:pStyle w:val="Nadpis2urovne"/>
        <w:ind w:left="340"/>
        <w:rPr>
          <w:b w:val="0"/>
          <w:sz w:val="44"/>
        </w:rPr>
      </w:pPr>
      <w:sdt>
        <w:sdtPr>
          <w:rPr>
            <w:rStyle w:val="Nadpis1rovneChar"/>
          </w:rPr>
          <w:id w:val="2024672677"/>
          <w:lock w:val="sdtContentLocked"/>
          <w:showingPlcHdr/>
        </w:sdtPr>
        <w:sdtEndPr>
          <w:rPr>
            <w:rStyle w:val="DefaultParagraphFont"/>
            <w:b/>
            <w:sz w:val="32"/>
          </w:rPr>
        </w:sdtEndPr>
        <w:sdtContent>
          <w:r w:rsidR="00DC0093" w:rsidRPr="00C87A2B">
            <w:rPr>
              <w:rStyle w:val="NadpisneslovanChar"/>
              <w:b/>
            </w:rPr>
            <w:t>Záver</w:t>
          </w:r>
          <w:bookmarkEnd w:id="1"/>
          <w:bookmarkEnd w:id="2"/>
          <w:r w:rsidR="008E34D8">
            <w:rPr>
              <w:rStyle w:val="NadpisneslovanChar"/>
              <w:b/>
            </w:rPr>
            <w:tab/>
          </w:r>
        </w:sdtContent>
      </w:sdt>
      <w:bookmarkEnd w:id="6"/>
    </w:p>
    <w:p w14:paraId="28C28E9F" w14:textId="77777777" w:rsidR="00DC0093" w:rsidRDefault="00DC0093" w:rsidP="00713E60">
      <w:pPr>
        <w:ind w:firstLine="708"/>
      </w:pPr>
    </w:p>
    <w:p w14:paraId="4AE64420" w14:textId="77777777" w:rsidR="00DC0093" w:rsidRDefault="00DC0093" w:rsidP="00713E60">
      <w:pPr>
        <w:ind w:firstLine="708"/>
      </w:pPr>
      <w:r>
        <w:br w:type="page"/>
      </w:r>
    </w:p>
    <w:bookmarkStart w:id="7" w:name="_Toc470260256" w:displacedByCustomXml="next"/>
    <w:sdt>
      <w:sdtPr>
        <w:id w:val="-1274239281"/>
        <w:lock w:val="sdtContentLocked"/>
      </w:sdtPr>
      <w:sdtEndPr/>
      <w:sdtContent>
        <w:p w14:paraId="7ED05BB5" w14:textId="77777777" w:rsidR="006849D6" w:rsidRDefault="00DC0093" w:rsidP="008D310B">
          <w:pPr>
            <w:pStyle w:val="Nadpisneslovan"/>
          </w:pPr>
          <w:r w:rsidRPr="00C87A2B">
            <w:rPr>
              <w:rStyle w:val="NadpisneslovanChar"/>
              <w:b/>
            </w:rPr>
            <w:t>Zoznam použitej literatúry</w:t>
          </w:r>
          <w:r w:rsidR="008E34D8">
            <w:rPr>
              <w:rStyle w:val="NadpisneslovanChar"/>
              <w:b/>
            </w:rPr>
            <w:tab/>
          </w:r>
        </w:p>
      </w:sdtContent>
    </w:sdt>
    <w:bookmarkEnd w:id="7" w:displacedByCustomXml="prev"/>
    <w:p w14:paraId="1A5B3806" w14:textId="77777777" w:rsidR="00A14FDD" w:rsidRDefault="008D310B" w:rsidP="00F66284">
      <w:pPr>
        <w:pStyle w:val="Zakladny"/>
      </w:pPr>
      <w:r>
        <w:t xml:space="preserve"> </w:t>
      </w:r>
    </w:p>
    <w:sectPr w:rsidR="00A14FDD" w:rsidSect="00707103">
      <w:footerReference w:type="default" r:id="rId23"/>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781A9" w14:textId="77777777" w:rsidR="00E9734A" w:rsidRDefault="00E9734A" w:rsidP="00C546A9">
      <w:pPr>
        <w:spacing w:after="0" w:line="240" w:lineRule="auto"/>
      </w:pPr>
      <w:r>
        <w:separator/>
      </w:r>
    </w:p>
  </w:endnote>
  <w:endnote w:type="continuationSeparator" w:id="0">
    <w:p w14:paraId="58D9E7D4" w14:textId="77777777" w:rsidR="00E9734A" w:rsidRDefault="00E9734A"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D67F8" w14:textId="7A1EEAA8" w:rsidR="00924A77" w:rsidRPr="004B2C4C" w:rsidRDefault="00984CFA" w:rsidP="00F66284">
    <w:pPr>
      <w:pStyle w:val="Zakladny"/>
      <w:rPr>
        <w:rStyle w:val="ObalChar"/>
      </w:rPr>
    </w:pPr>
    <w:r>
      <w:rPr>
        <w:noProof/>
        <w:lang w:val="en-GB" w:eastAsia="en-GB"/>
      </w:rPr>
      <mc:AlternateContent>
        <mc:Choice Requires="wps">
          <w:drawing>
            <wp:anchor distT="45720" distB="45720" distL="114300" distR="114300" simplePos="0" relativeHeight="251659264" behindDoc="0" locked="0" layoutInCell="1" allowOverlap="1" wp14:anchorId="27056B64" wp14:editId="658D55BC">
              <wp:simplePos x="0" y="0"/>
              <wp:positionH relativeFrom="column">
                <wp:posOffset>948055</wp:posOffset>
              </wp:positionH>
              <wp:positionV relativeFrom="paragraph">
                <wp:posOffset>13335</wp:posOffset>
              </wp:positionV>
              <wp:extent cx="5127625" cy="30480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304800"/>
                      </a:xfrm>
                      <a:prstGeom prst="rect">
                        <a:avLst/>
                      </a:prstGeom>
                      <a:solidFill>
                        <a:srgbClr val="FFFFFF"/>
                      </a:solidFill>
                      <a:ln w="9525">
                        <a:noFill/>
                        <a:miter lim="800000"/>
                        <a:headEnd/>
                        <a:tailEnd/>
                      </a:ln>
                    </wps:spPr>
                    <wps:txbx>
                      <w:txbxContent>
                        <w:sdt>
                          <w:sdtPr>
                            <w:rPr>
                              <w:rStyle w:val="obal3Char"/>
                              <w:b/>
                            </w:rPr>
                            <w:id w:val="-850565313"/>
                          </w:sdtPr>
                          <w:sdtEndPr>
                            <w:rPr>
                              <w:rStyle w:val="DefaultParagraphFont"/>
                              <w:b w:val="0"/>
                            </w:rPr>
                          </w:sdtEndPr>
                          <w:sdtContent>
                            <w:p w14:paraId="3D45EC44" w14:textId="77777777" w:rsidR="00924A77" w:rsidRPr="008C5F28" w:rsidRDefault="00BD5EFD" w:rsidP="005B0018">
                              <w:pPr>
                                <w:pStyle w:val="obal3"/>
                                <w:rPr>
                                  <w:b w:val="0"/>
                                </w:rPr>
                              </w:pPr>
                              <w:r>
                                <w:rPr>
                                  <w:rStyle w:val="obal3Char"/>
                                  <w:b/>
                                </w:rPr>
                                <w:t xml:space="preserve">Bc. </w:t>
                              </w:r>
                              <w:r w:rsidR="009B6BE0">
                                <w:rPr>
                                  <w:rStyle w:val="obal3Char"/>
                                  <w:b/>
                                </w:rPr>
                                <w:t>Jakub Hoblík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056B64" id="_x0000_t202" coordsize="21600,21600" o:spt="202" path="m0,0l0,21600,21600,21600,21600,0xe">
              <v:stroke joinstyle="miter"/>
              <v:path gradientshapeok="t" o:connecttype="rect"/>
            </v:shapetype>
            <v:shape id="_x0000_s1028" type="#_x0000_t202" style="position:absolute;margin-left:74.65pt;margin-top:1.05pt;width:403.75pt;height:24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feKx8CAAAbBAAADgAAAGRycy9lMm9Eb2MueG1srFPbjtsgEH2v1H9AvDd23GQvVshqm22qStuL&#10;tNsPwBjHqMBQILG3X98BZ7PR9q0qD4hhZg5nzgyrm9FocpA+KLCMzmclJdIKaJXdMfrjcfvuipIQ&#10;uW25BisZfZKB3qzfvlkNrpYV9KBb6QmC2FAPjtE+RlcXRRC9NDzMwEmLzg684RFNvytazwdEN7qo&#10;yvKiGMC3zoOQIeDt3eSk64zfdVLEb10XZCSaUeQW8+7z3qS9WK94vfPc9UocafB/YGG4svjoCeqO&#10;R072Xv0FZZTwEKCLMwGmgK5TQuYasJp5+aqah547mWtBcYI7yRT+H6z4evjuiWoZrSix3GCLHuUY&#10;yQcYSZXUGVyoMejBYVgc8Rq7nCsN7h7Ez0AsbHpud/LWexh6yVtkN0+ZxVnqhBMSSDN8gRaf4fsI&#10;GWjsvEnSoRgE0bFLT6fOJCoCL5fz6vKiWlIi0Pe+XFyVuXUFr5+znQ/xkwRD0oFRj53P6PxwH2Ji&#10;w+vnkPRYAK3ardI6G37XbLQnB45Tss0rF/AqTFsyMHq9RB4py0LKzwNkVMQp1sowisxwTXOV1Pho&#10;2xwSudLTGZloe5QnKTJpE8dmxMCkWQPtEwrlYZpW/F146MH/pmTASWU0/NpzLynRny2KfT1fLNJo&#10;Z2OxvKzQ8Oee5tzDrUAoRiMl03ET83fIOrhbbMpWZb1emBy54gRmGY+/JY34uZ2jXv70+g8AAAD/&#10;/wMAUEsDBBQABgAIAAAAIQBdrHkY3AAAAAgBAAAPAAAAZHJzL2Rvd25yZXYueG1sTI/NTsMwEITv&#10;SLyDtUjcqJNCqjbEqSoqLhyQKEj06MabOMJ/st00vD3LCY6jGc1802xna9iEMY3eCSgXBTB0nVej&#10;GwR8vD/frYGlLJ2SxjsU8I0Jtu31VSNr5S/uDadDHhiVuFRLATrnUHOeOo1WpoUP6MjrfbQyk4wD&#10;V1FeqNwaviyKFbdydLSgZcAnjd3X4WwFfFo9qn18PfbKTPuXfleFOQYhbm/m3SOwjHP+C8MvPqFD&#10;S0wnf3YqMUP6YXNPUQHLEhj5m2pFV04CqqIE3jb8/4H2BwAA//8DAFBLAQItABQABgAIAAAAIQDk&#10;mcPA+wAAAOEBAAATAAAAAAAAAAAAAAAAAAAAAABbQ29udGVudF9UeXBlc10ueG1sUEsBAi0AFAAG&#10;AAgAAAAhACOyauHXAAAAlAEAAAsAAAAAAAAAAAAAAAAALAEAAF9yZWxzLy5yZWxzUEsBAi0AFAAG&#10;AAgAAAAhABjH3isfAgAAGwQAAA4AAAAAAAAAAAAAAAAALAIAAGRycy9lMm9Eb2MueG1sUEsBAi0A&#10;FAAGAAgAAAAhAF2seRjcAAAACAEAAA8AAAAAAAAAAAAAAAAAdwQAAGRycy9kb3ducmV2LnhtbFBL&#10;BQYAAAAABAAEAPMAAACABQAAAAA=&#10;" stroked="f">
              <v:textbox style="mso-fit-shape-to-text:t">
                <w:txbxContent>
                  <w:sdt>
                    <w:sdtPr>
                      <w:rPr>
                        <w:rStyle w:val="obal3Char"/>
                        <w:b/>
                      </w:rPr>
                      <w:id w:val="-850565313"/>
                    </w:sdtPr>
                    <w:sdtEndPr>
                      <w:rPr>
                        <w:rStyle w:val="DefaultParagraphFont"/>
                        <w:b w:val="0"/>
                      </w:rPr>
                    </w:sdtEndPr>
                    <w:sdtContent>
                      <w:p w14:paraId="3D45EC44" w14:textId="77777777" w:rsidR="00924A77" w:rsidRPr="008C5F28" w:rsidRDefault="00BD5EFD" w:rsidP="005B0018">
                        <w:pPr>
                          <w:pStyle w:val="obal3"/>
                          <w:rPr>
                            <w:b w:val="0"/>
                          </w:rPr>
                        </w:pPr>
                        <w:r>
                          <w:rPr>
                            <w:rStyle w:val="obal3Char"/>
                            <w:b/>
                          </w:rPr>
                          <w:t xml:space="preserve">Bc. </w:t>
                        </w:r>
                        <w:r w:rsidR="009B6BE0">
                          <w:rPr>
                            <w:rStyle w:val="obal3Char"/>
                            <w:b/>
                          </w:rPr>
                          <w:t>Jakub Hoblík</w:t>
                        </w:r>
                      </w:p>
                    </w:sdtContent>
                  </w:sdt>
                </w:txbxContent>
              </v:textbox>
            </v:shape>
          </w:pict>
        </mc:Fallback>
      </mc:AlternateContent>
    </w:r>
    <w:sdt>
      <w:sdtPr>
        <w:id w:val="-519248352"/>
        <w:placeholder>
          <w:docPart w:val="BD3C78F518CDE346B8C998B820A1B4AD"/>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124DDF">
          <w:rPr>
            <w:rStyle w:val="ObalChar"/>
            <w:noProof/>
          </w:rPr>
          <w:t>2016</w:t>
        </w:r>
        <w:r w:rsidR="00924A77" w:rsidRPr="004B2C4C">
          <w:rPr>
            <w:rStyle w:val="ObalChar"/>
          </w:rPr>
          <w:fldChar w:fldCharType="end"/>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1D12D" w14:textId="77777777" w:rsidR="00924A77" w:rsidRDefault="00924A7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7B8A3" w14:textId="3DB4B283" w:rsidR="00924A77" w:rsidRPr="004B2C4C" w:rsidRDefault="00984CFA" w:rsidP="00F66284">
    <w:pPr>
      <w:pStyle w:val="Zakladny"/>
      <w:rPr>
        <w:rStyle w:val="ObalChar"/>
      </w:rPr>
    </w:pPr>
    <w:r>
      <w:rPr>
        <w:noProof/>
        <w:lang w:val="en-GB" w:eastAsia="en-GB"/>
      </w:rPr>
      <mc:AlternateContent>
        <mc:Choice Requires="wps">
          <w:drawing>
            <wp:anchor distT="45720" distB="45720" distL="114300" distR="114300" simplePos="0" relativeHeight="251661312" behindDoc="0" locked="0" layoutInCell="1" allowOverlap="1" wp14:anchorId="15F5934D" wp14:editId="0CE4B9B3">
              <wp:simplePos x="0" y="0"/>
              <wp:positionH relativeFrom="column">
                <wp:posOffset>948055</wp:posOffset>
              </wp:positionH>
              <wp:positionV relativeFrom="paragraph">
                <wp:posOffset>13335</wp:posOffset>
              </wp:positionV>
              <wp:extent cx="5127625" cy="304800"/>
              <wp:effectExtent l="0" t="0" r="317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304800"/>
                      </a:xfrm>
                      <a:prstGeom prst="rect">
                        <a:avLst/>
                      </a:prstGeom>
                      <a:solidFill>
                        <a:srgbClr val="FFFFFF"/>
                      </a:solidFill>
                      <a:ln w="9525">
                        <a:noFill/>
                        <a:miter lim="800000"/>
                        <a:headEnd/>
                        <a:tailEnd/>
                      </a:ln>
                    </wps:spPr>
                    <wps:txbx>
                      <w:txbxContent>
                        <w:sdt>
                          <w:sdtPr>
                            <w:rPr>
                              <w:rStyle w:val="obal3Char"/>
                              <w:b/>
                            </w:rPr>
                            <w:id w:val="1763413388"/>
                          </w:sdtPr>
                          <w:sdtEndPr>
                            <w:rPr>
                              <w:rStyle w:val="DefaultParagraphFont"/>
                              <w:b w:val="0"/>
                            </w:rPr>
                          </w:sdtEndPr>
                          <w:sdtContent>
                            <w:p w14:paraId="2EE1DFDD" w14:textId="77777777" w:rsidR="00924A77" w:rsidRPr="008C5F28" w:rsidRDefault="00BD5EFD" w:rsidP="005B0018">
                              <w:pPr>
                                <w:pStyle w:val="obal3"/>
                                <w:rPr>
                                  <w:b w:val="0"/>
                                </w:rPr>
                              </w:pPr>
                              <w:r>
                                <w:rPr>
                                  <w:rStyle w:val="obal3Char"/>
                                  <w:b/>
                                </w:rPr>
                                <w:t xml:space="preserve">Bc. </w:t>
                              </w:r>
                              <w:r w:rsidR="009B6BE0">
                                <w:rPr>
                                  <w:rStyle w:val="obal3Char"/>
                                  <w:b/>
                                </w:rPr>
                                <w:t>Jakub Hoblík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F5934D" id="_x0000_t202" coordsize="21600,21600" o:spt="202" path="m0,0l0,21600,21600,21600,21600,0xe">
              <v:stroke joinstyle="miter"/>
              <v:path gradientshapeok="t" o:connecttype="rect"/>
            </v:shapetype>
            <v:shape id="_x0000_s1029" type="#_x0000_t202" style="position:absolute;margin-left:74.65pt;margin-top:1.05pt;width:403.75pt;height:2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azWyICAAAiBAAADgAAAGRycy9lMm9Eb2MueG1srFPbbtswDH0fsH8Q9L7YcZNejDhFly7DgO4C&#10;tPsAWZZtYZKoSUrs7OtLyWkadG/D9CCIInl0eEitbketyF44L8FUdD7LKRGGQyNNV9GfT9sP15T4&#10;wEzDFBhR0YPw9Hb9/t1qsKUooAfVCEcQxPhysBXtQ7BllnneC838DKww6GzBaRbQdF3WODYgulZZ&#10;keeX2QCusQ648B5v7ycnXSf8thU8fG9bLwJRFUVuIe0u7XXcs/WKlZ1jtpf8SIP9AwvNpMFHT1D3&#10;LDCyc/IvKC25Aw9tmHHQGbSt5CLVgNXM8zfVPPbMilQLiuPtSSb//2D5t/0PR2RT0QtKDNPYoicx&#10;BvIRRlJEdQbrSwx6tBgWRrzGLqdKvX0A/ssTA5uemU7cOQdDL1iD7OYxMztLnXB8BKmHr9DgM2wX&#10;IAGNrdNROhSDIDp26XDqTKTC8XI5L64uiyUlHH0X+eI6T63LWPmSbZ0PnwVoEg8Vddj5hM72Dz5E&#10;Nqx8CYmPeVCy2UqlkuG6eqMc2TOckm1aqYA3YcqQoaI3S+QRswzE/DRAWgacYiV1RZEZrmmuohqf&#10;TJNCApNqOiMTZY7yREUmbcJYj6kPSbsoXQ3NAfVyMA0tfjI89OD+UDLgwFbU/94xJyhRXwxqfjNf&#10;LOKEJ2OxvCrQcOee+tzDDEeoigZKpuMmpF+R5LB32JutTLK9MjlSxkFMah4/TZz0cztFvX7t9TMA&#10;AAD//wMAUEsDBBQABgAIAAAAIQBdrHkY3AAAAAgBAAAPAAAAZHJzL2Rvd25yZXYueG1sTI/NTsMw&#10;EITvSLyDtUjcqJNCqjbEqSoqLhyQKEj06MabOMJ/st00vD3LCY6jGc1802xna9iEMY3eCSgXBTB0&#10;nVejGwR8vD/frYGlLJ2SxjsU8I0Jtu31VSNr5S/uDadDHhiVuFRLATrnUHOeOo1WpoUP6MjrfbQy&#10;k4wDV1FeqNwaviyKFbdydLSgZcAnjd3X4WwFfFo9qn18PfbKTPuXfleFOQYhbm/m3SOwjHP+C8Mv&#10;PqFDS0wnf3YqMUP6YXNPUQHLEhj5m2pFV04CqqIE3jb8/4H2BwAA//8DAFBLAQItABQABgAIAAAA&#10;IQDkmcPA+wAAAOEBAAATAAAAAAAAAAAAAAAAAAAAAABbQ29udGVudF9UeXBlc10ueG1sUEsBAi0A&#10;FAAGAAgAAAAhACOyauHXAAAAlAEAAAsAAAAAAAAAAAAAAAAALAEAAF9yZWxzLy5yZWxzUEsBAi0A&#10;FAAGAAgAAAAhALmms1siAgAAIgQAAA4AAAAAAAAAAAAAAAAALAIAAGRycy9lMm9Eb2MueG1sUEsB&#10;Ai0AFAAGAAgAAAAhAF2seRjcAAAACAEAAA8AAAAAAAAAAAAAAAAAegQAAGRycy9kb3ducmV2Lnht&#10;bFBLBQYAAAAABAAEAPMAAACDBQAAAAA=&#10;" stroked="f">
              <v:textbox style="mso-fit-shape-to-text:t">
                <w:txbxContent>
                  <w:sdt>
                    <w:sdtPr>
                      <w:rPr>
                        <w:rStyle w:val="obal3Char"/>
                        <w:b/>
                      </w:rPr>
                      <w:id w:val="1763413388"/>
                    </w:sdtPr>
                    <w:sdtEndPr>
                      <w:rPr>
                        <w:rStyle w:val="DefaultParagraphFont"/>
                        <w:b w:val="0"/>
                      </w:rPr>
                    </w:sdtEndPr>
                    <w:sdtContent>
                      <w:p w14:paraId="2EE1DFDD" w14:textId="77777777" w:rsidR="00924A77" w:rsidRPr="008C5F28" w:rsidRDefault="00BD5EFD" w:rsidP="005B0018">
                        <w:pPr>
                          <w:pStyle w:val="obal3"/>
                          <w:rPr>
                            <w:b w:val="0"/>
                          </w:rPr>
                        </w:pPr>
                        <w:r>
                          <w:rPr>
                            <w:rStyle w:val="obal3Char"/>
                            <w:b/>
                          </w:rPr>
                          <w:t xml:space="preserve">Bc. </w:t>
                        </w:r>
                        <w:r w:rsidR="009B6BE0">
                          <w:rPr>
                            <w:rStyle w:val="obal3Char"/>
                            <w:b/>
                          </w:rPr>
                          <w:t>Jakub Hoblík</w:t>
                        </w:r>
                      </w:p>
                    </w:sdtContent>
                  </w:sdt>
                </w:txbxContent>
              </v:textbox>
            </v:shape>
          </w:pict>
        </mc:Fallback>
      </mc:AlternateConten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124DDF">
          <w:rPr>
            <w:rStyle w:val="ObalChar"/>
            <w:noProof/>
          </w:rPr>
          <w:t>2016</w:t>
        </w:r>
        <w:r w:rsidR="00924A77" w:rsidRPr="004B2C4C">
          <w:rPr>
            <w:rStyle w:val="ObalChar"/>
          </w:rPr>
          <w:fldChar w:fldCharType="end"/>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55CB7" w14:textId="77777777" w:rsidR="00924A77" w:rsidRDefault="00924A77">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D25E9" w14:textId="77777777" w:rsidR="00924A77" w:rsidRDefault="00924A77">
    <w:pPr>
      <w:pStyle w:val="Footer"/>
    </w:pPr>
  </w:p>
  <w:p w14:paraId="7EA40694" w14:textId="77777777" w:rsidR="00924A77" w:rsidRPr="004B2C4C" w:rsidRDefault="00924A77" w:rsidP="00F66284">
    <w:pPr>
      <w:pStyle w:val="Zakladny"/>
      <w:rPr>
        <w:rStyle w:val="ObalChar"/>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591131"/>
      <w:docPartObj>
        <w:docPartGallery w:val="Page Numbers (Bottom of Page)"/>
        <w:docPartUnique/>
      </w:docPartObj>
    </w:sdtPr>
    <w:sdtEndPr>
      <w:rPr>
        <w:noProof/>
      </w:rPr>
    </w:sdtEndPr>
    <w:sdtContent>
      <w:p w14:paraId="2F06440A" w14:textId="77777777" w:rsidR="00924A77" w:rsidRDefault="005E6977">
        <w:pPr>
          <w:pStyle w:val="Footer"/>
          <w:jc w:val="center"/>
        </w:pPr>
        <w:r>
          <w:fldChar w:fldCharType="begin"/>
        </w:r>
        <w:r>
          <w:instrText xml:space="preserve"> PAGE   \* MERGEFORMAT </w:instrText>
        </w:r>
        <w:r>
          <w:fldChar w:fldCharType="separate"/>
        </w:r>
        <w:r w:rsidR="009B42E9">
          <w:rPr>
            <w:noProof/>
          </w:rPr>
          <w:t>XIII</w:t>
        </w:r>
        <w:r>
          <w:rPr>
            <w:noProof/>
          </w:rPr>
          <w:fldChar w:fldCharType="end"/>
        </w:r>
      </w:p>
    </w:sdtContent>
  </w:sdt>
  <w:p w14:paraId="1E6D0349" w14:textId="77777777" w:rsidR="00924A77" w:rsidRPr="004B2C4C" w:rsidRDefault="00924A77" w:rsidP="00F66284">
    <w:pPr>
      <w:pStyle w:val="Zakladny"/>
      <w:rPr>
        <w:rStyle w:val="ObalChar"/>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4A1F1" w14:textId="77777777" w:rsidR="00E9734A" w:rsidRDefault="00E9734A" w:rsidP="00C546A9">
      <w:pPr>
        <w:spacing w:after="0" w:line="240" w:lineRule="auto"/>
      </w:pPr>
      <w:r>
        <w:separator/>
      </w:r>
    </w:p>
  </w:footnote>
  <w:footnote w:type="continuationSeparator" w:id="0">
    <w:p w14:paraId="001E862E" w14:textId="77777777" w:rsidR="00E9734A" w:rsidRDefault="00E9734A" w:rsidP="00C546A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88C23" w14:textId="77777777" w:rsidR="00924A77" w:rsidRDefault="00924A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893D1" w14:textId="77777777" w:rsidR="00924A77" w:rsidRDefault="00924A7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85E70" w14:textId="77777777" w:rsidR="00924A77" w:rsidRDefault="00924A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3A80702B"/>
    <w:multiLevelType w:val="multilevel"/>
    <w:tmpl w:val="A7BED25C"/>
    <w:lvl w:ilvl="0">
      <w:start w:val="1"/>
      <w:numFmt w:val="decimal"/>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D6B616B"/>
    <w:multiLevelType w:val="multilevel"/>
    <w:tmpl w:val="AF5ABDF6"/>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E8817BA"/>
    <w:multiLevelType w:val="hybridMultilevel"/>
    <w:tmpl w:val="0B0048A0"/>
    <w:lvl w:ilvl="0" w:tplc="68F85F78">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3541F0E"/>
    <w:multiLevelType w:val="hybridMultilevel"/>
    <w:tmpl w:val="ABD8FE9C"/>
    <w:lvl w:ilvl="0" w:tplc="4FB65970">
      <w:start w:val="1"/>
      <w:numFmt w:val="decimal"/>
      <w:lvlText w:val="%1"/>
      <w:lvlJc w:val="left"/>
      <w:pPr>
        <w:ind w:left="2133" w:hanging="1425"/>
      </w:pPr>
      <w:rPr>
        <w:rFonts w:hint="default"/>
        <w:color w:val="FF000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5">
    <w:nsid w:val="47A42D9B"/>
    <w:multiLevelType w:val="multilevel"/>
    <w:tmpl w:val="5E08AD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80B06C8"/>
    <w:multiLevelType w:val="multilevel"/>
    <w:tmpl w:val="CCF0AE8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C14376B"/>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0"/>
  </w:num>
  <w:num w:numId="3">
    <w:abstractNumId w:val="7"/>
  </w:num>
  <w:num w:numId="4">
    <w:abstractNumId w:val="3"/>
  </w:num>
  <w:num w:numId="5">
    <w:abstractNumId w:val="1"/>
  </w:num>
  <w:num w:numId="6">
    <w:abstractNumId w:val="6"/>
  </w:num>
  <w:num w:numId="7">
    <w:abstractNumId w:val="5"/>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BE0"/>
    <w:rsid w:val="0000045E"/>
    <w:rsid w:val="00007A18"/>
    <w:rsid w:val="0001239F"/>
    <w:rsid w:val="00022819"/>
    <w:rsid w:val="000246E2"/>
    <w:rsid w:val="00041259"/>
    <w:rsid w:val="0006179A"/>
    <w:rsid w:val="0007762E"/>
    <w:rsid w:val="000830F5"/>
    <w:rsid w:val="000A10DD"/>
    <w:rsid w:val="000A1115"/>
    <w:rsid w:val="000A4698"/>
    <w:rsid w:val="000B31CF"/>
    <w:rsid w:val="000C70AA"/>
    <w:rsid w:val="000F2AA3"/>
    <w:rsid w:val="000F36E0"/>
    <w:rsid w:val="00111D48"/>
    <w:rsid w:val="00120F59"/>
    <w:rsid w:val="0012247C"/>
    <w:rsid w:val="00124DDF"/>
    <w:rsid w:val="001251EA"/>
    <w:rsid w:val="00131E05"/>
    <w:rsid w:val="0014279A"/>
    <w:rsid w:val="001517CE"/>
    <w:rsid w:val="00161916"/>
    <w:rsid w:val="00164417"/>
    <w:rsid w:val="001C4183"/>
    <w:rsid w:val="001C4D5A"/>
    <w:rsid w:val="001D04CA"/>
    <w:rsid w:val="001D559E"/>
    <w:rsid w:val="001D6977"/>
    <w:rsid w:val="00230700"/>
    <w:rsid w:val="00243E44"/>
    <w:rsid w:val="00281BAA"/>
    <w:rsid w:val="00281D86"/>
    <w:rsid w:val="0028572A"/>
    <w:rsid w:val="0029285B"/>
    <w:rsid w:val="002A0925"/>
    <w:rsid w:val="002A0D9A"/>
    <w:rsid w:val="002B4548"/>
    <w:rsid w:val="002F35E0"/>
    <w:rsid w:val="002F39A0"/>
    <w:rsid w:val="003013EB"/>
    <w:rsid w:val="0030586C"/>
    <w:rsid w:val="00310743"/>
    <w:rsid w:val="003361AE"/>
    <w:rsid w:val="003415AA"/>
    <w:rsid w:val="003445E5"/>
    <w:rsid w:val="00353D84"/>
    <w:rsid w:val="00380099"/>
    <w:rsid w:val="00397B8A"/>
    <w:rsid w:val="003A000F"/>
    <w:rsid w:val="003C0F4E"/>
    <w:rsid w:val="003D3305"/>
    <w:rsid w:val="003F1B43"/>
    <w:rsid w:val="00405D73"/>
    <w:rsid w:val="004069B7"/>
    <w:rsid w:val="00416686"/>
    <w:rsid w:val="00420B27"/>
    <w:rsid w:val="00421605"/>
    <w:rsid w:val="004336C7"/>
    <w:rsid w:val="004876B9"/>
    <w:rsid w:val="004B1471"/>
    <w:rsid w:val="004B190E"/>
    <w:rsid w:val="004B2C4C"/>
    <w:rsid w:val="004E0630"/>
    <w:rsid w:val="004F1755"/>
    <w:rsid w:val="00532B17"/>
    <w:rsid w:val="00533008"/>
    <w:rsid w:val="0054131F"/>
    <w:rsid w:val="00541902"/>
    <w:rsid w:val="00553904"/>
    <w:rsid w:val="00596A28"/>
    <w:rsid w:val="005A315A"/>
    <w:rsid w:val="005B0018"/>
    <w:rsid w:val="005B4CE1"/>
    <w:rsid w:val="005E6977"/>
    <w:rsid w:val="00603703"/>
    <w:rsid w:val="00610010"/>
    <w:rsid w:val="00616A85"/>
    <w:rsid w:val="0061717F"/>
    <w:rsid w:val="00631604"/>
    <w:rsid w:val="00634EA9"/>
    <w:rsid w:val="00642CC1"/>
    <w:rsid w:val="00645CF1"/>
    <w:rsid w:val="006609E5"/>
    <w:rsid w:val="006849D6"/>
    <w:rsid w:val="00685524"/>
    <w:rsid w:val="00685E14"/>
    <w:rsid w:val="00690DF7"/>
    <w:rsid w:val="006E7ACB"/>
    <w:rsid w:val="006F44DC"/>
    <w:rsid w:val="006F77FF"/>
    <w:rsid w:val="00704593"/>
    <w:rsid w:val="00707103"/>
    <w:rsid w:val="00713E60"/>
    <w:rsid w:val="007359E3"/>
    <w:rsid w:val="007938A0"/>
    <w:rsid w:val="00794181"/>
    <w:rsid w:val="007C03F9"/>
    <w:rsid w:val="007C66A2"/>
    <w:rsid w:val="007D0FAE"/>
    <w:rsid w:val="007E432B"/>
    <w:rsid w:val="007F6DA9"/>
    <w:rsid w:val="00803E9E"/>
    <w:rsid w:val="00812CCD"/>
    <w:rsid w:val="00815E89"/>
    <w:rsid w:val="00817A3F"/>
    <w:rsid w:val="0083753E"/>
    <w:rsid w:val="0085131E"/>
    <w:rsid w:val="0085760E"/>
    <w:rsid w:val="00872919"/>
    <w:rsid w:val="00876281"/>
    <w:rsid w:val="00882FEA"/>
    <w:rsid w:val="008A1959"/>
    <w:rsid w:val="008C18DF"/>
    <w:rsid w:val="008C5F28"/>
    <w:rsid w:val="008D310B"/>
    <w:rsid w:val="008D522A"/>
    <w:rsid w:val="008E34D8"/>
    <w:rsid w:val="00901CFE"/>
    <w:rsid w:val="009027C1"/>
    <w:rsid w:val="00911606"/>
    <w:rsid w:val="00917980"/>
    <w:rsid w:val="009238E2"/>
    <w:rsid w:val="00924A77"/>
    <w:rsid w:val="009263B3"/>
    <w:rsid w:val="00930181"/>
    <w:rsid w:val="0093475A"/>
    <w:rsid w:val="00953762"/>
    <w:rsid w:val="00976E12"/>
    <w:rsid w:val="00982418"/>
    <w:rsid w:val="00984CFA"/>
    <w:rsid w:val="00985024"/>
    <w:rsid w:val="00986386"/>
    <w:rsid w:val="009A11A4"/>
    <w:rsid w:val="009A37FF"/>
    <w:rsid w:val="009B42E9"/>
    <w:rsid w:val="009B5BDC"/>
    <w:rsid w:val="009B6BE0"/>
    <w:rsid w:val="009C35CB"/>
    <w:rsid w:val="009C624F"/>
    <w:rsid w:val="009E1CE1"/>
    <w:rsid w:val="009F3132"/>
    <w:rsid w:val="009F4A01"/>
    <w:rsid w:val="00A00E25"/>
    <w:rsid w:val="00A06E56"/>
    <w:rsid w:val="00A14FDD"/>
    <w:rsid w:val="00A335C4"/>
    <w:rsid w:val="00A33C93"/>
    <w:rsid w:val="00A41BAE"/>
    <w:rsid w:val="00A45D83"/>
    <w:rsid w:val="00A555DC"/>
    <w:rsid w:val="00A6591F"/>
    <w:rsid w:val="00A759BA"/>
    <w:rsid w:val="00AA758C"/>
    <w:rsid w:val="00AA7997"/>
    <w:rsid w:val="00AB3AFF"/>
    <w:rsid w:val="00AB7E9A"/>
    <w:rsid w:val="00AC03D1"/>
    <w:rsid w:val="00AC4C7B"/>
    <w:rsid w:val="00AD3CFD"/>
    <w:rsid w:val="00AF1922"/>
    <w:rsid w:val="00B0710D"/>
    <w:rsid w:val="00B35510"/>
    <w:rsid w:val="00B40CBA"/>
    <w:rsid w:val="00B4442A"/>
    <w:rsid w:val="00B47C51"/>
    <w:rsid w:val="00B538CD"/>
    <w:rsid w:val="00B662F2"/>
    <w:rsid w:val="00B825EA"/>
    <w:rsid w:val="00B93674"/>
    <w:rsid w:val="00B944BA"/>
    <w:rsid w:val="00B973EB"/>
    <w:rsid w:val="00BA4C70"/>
    <w:rsid w:val="00BB1046"/>
    <w:rsid w:val="00BD5EFD"/>
    <w:rsid w:val="00BE1738"/>
    <w:rsid w:val="00BE3012"/>
    <w:rsid w:val="00C00B03"/>
    <w:rsid w:val="00C10BB7"/>
    <w:rsid w:val="00C546A9"/>
    <w:rsid w:val="00C657E3"/>
    <w:rsid w:val="00C87A2B"/>
    <w:rsid w:val="00C87FEB"/>
    <w:rsid w:val="00CB21BF"/>
    <w:rsid w:val="00CC6679"/>
    <w:rsid w:val="00CE677D"/>
    <w:rsid w:val="00CE7C16"/>
    <w:rsid w:val="00CF57EE"/>
    <w:rsid w:val="00D004AE"/>
    <w:rsid w:val="00D1653F"/>
    <w:rsid w:val="00D22B83"/>
    <w:rsid w:val="00D25540"/>
    <w:rsid w:val="00D423D1"/>
    <w:rsid w:val="00D430DD"/>
    <w:rsid w:val="00D45830"/>
    <w:rsid w:val="00D52763"/>
    <w:rsid w:val="00D54DAA"/>
    <w:rsid w:val="00D65239"/>
    <w:rsid w:val="00D77376"/>
    <w:rsid w:val="00D87248"/>
    <w:rsid w:val="00D874A4"/>
    <w:rsid w:val="00DB41CC"/>
    <w:rsid w:val="00DB6A83"/>
    <w:rsid w:val="00DC0093"/>
    <w:rsid w:val="00DD18E5"/>
    <w:rsid w:val="00E00549"/>
    <w:rsid w:val="00E078EB"/>
    <w:rsid w:val="00E156C3"/>
    <w:rsid w:val="00E21D87"/>
    <w:rsid w:val="00E2414F"/>
    <w:rsid w:val="00E25494"/>
    <w:rsid w:val="00E35579"/>
    <w:rsid w:val="00E44378"/>
    <w:rsid w:val="00E56369"/>
    <w:rsid w:val="00E634E4"/>
    <w:rsid w:val="00E66E98"/>
    <w:rsid w:val="00E70A5A"/>
    <w:rsid w:val="00E93554"/>
    <w:rsid w:val="00E9734A"/>
    <w:rsid w:val="00EA2A76"/>
    <w:rsid w:val="00EA2DB7"/>
    <w:rsid w:val="00ED5A70"/>
    <w:rsid w:val="00EE7962"/>
    <w:rsid w:val="00F177DF"/>
    <w:rsid w:val="00F519EE"/>
    <w:rsid w:val="00F5748D"/>
    <w:rsid w:val="00F640EF"/>
    <w:rsid w:val="00F66284"/>
    <w:rsid w:val="00F7112F"/>
    <w:rsid w:val="00F96A19"/>
    <w:rsid w:val="00FA2536"/>
    <w:rsid w:val="00FD058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B30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B40CBA"/>
  </w:style>
  <w:style w:type="paragraph" w:styleId="Heading1">
    <w:name w:val="heading 1"/>
    <w:basedOn w:val="Normal"/>
    <w:next w:val="Normal"/>
    <w:link w:val="Heading1Char"/>
    <w:uiPriority w:val="9"/>
    <w:qFormat/>
    <w:rsid w:val="00D004AE"/>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3762"/>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rsid w:val="0095376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376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376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376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5376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5376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376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CC1"/>
    <w:rPr>
      <w:color w:val="808080"/>
    </w:rPr>
  </w:style>
  <w:style w:type="paragraph" w:customStyle="1" w:styleId="Zakladny">
    <w:name w:val="Zakladny"/>
    <w:link w:val="ZakladnyChar"/>
    <w:autoRedefine/>
    <w:qFormat/>
    <w:rsid w:val="00F66284"/>
    <w:pPr>
      <w:spacing w:after="0" w:line="360" w:lineRule="auto"/>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6849D6"/>
    <w:pPr>
      <w:keepNext/>
      <w:keepLines/>
      <w:pageBreakBefore/>
      <w:numPr>
        <w:numId w:val="31"/>
      </w:numPr>
      <w:spacing w:after="320" w:line="240" w:lineRule="auto"/>
    </w:pPr>
    <w:rPr>
      <w:rFonts w:ascii="Times New Roman" w:hAnsi="Times New Roman" w:cs="Times New Roman"/>
      <w:b/>
      <w:sz w:val="44"/>
      <w:szCs w:val="32"/>
    </w:rPr>
  </w:style>
  <w:style w:type="character" w:customStyle="1" w:styleId="ZakladnyChar">
    <w:name w:val="Zakladny Char"/>
    <w:basedOn w:val="DefaultParagraphFont"/>
    <w:link w:val="Zakladny"/>
    <w:rsid w:val="00F66284"/>
    <w:rPr>
      <w:rFonts w:ascii="Times New Roman" w:hAnsi="Times New Roman" w:cs="Times New Roman"/>
      <w:sz w:val="24"/>
      <w:szCs w:val="32"/>
    </w:rPr>
  </w:style>
  <w:style w:type="paragraph" w:customStyle="1" w:styleId="Nadpis2urovne">
    <w:name w:val="Nadpis 2.urovne"/>
    <w:next w:val="Zakladny"/>
    <w:link w:val="Nadpis2urovneChar"/>
    <w:autoRedefine/>
    <w:qFormat/>
    <w:rsid w:val="00817A3F"/>
    <w:pPr>
      <w:keepNext/>
      <w:keepLines/>
      <w:spacing w:before="320" w:after="280" w:line="240" w:lineRule="auto"/>
    </w:pPr>
    <w:rPr>
      <w:rFonts w:ascii="Times New Roman" w:hAnsi="Times New Roman" w:cs="Times New Roman"/>
      <w:b/>
      <w:sz w:val="32"/>
      <w:szCs w:val="32"/>
    </w:rPr>
  </w:style>
  <w:style w:type="character" w:customStyle="1" w:styleId="Nadpis1rovneChar">
    <w:name w:val="Nadpis 1.úrovne Char"/>
    <w:basedOn w:val="DefaultParagraphFont"/>
    <w:link w:val="Nadpis1rovne"/>
    <w:rsid w:val="006849D6"/>
    <w:rPr>
      <w:rFonts w:ascii="Times New Roman" w:hAnsi="Times New Roman" w:cs="Times New Roman"/>
      <w:b/>
      <w:sz w:val="44"/>
      <w:szCs w:val="32"/>
    </w:rPr>
  </w:style>
  <w:style w:type="paragraph" w:customStyle="1" w:styleId="Nadpis3urovne">
    <w:name w:val="Nadpis 3.urovne"/>
    <w:next w:val="Zakladny"/>
    <w:link w:val="Nadpis3urovneChar"/>
    <w:qFormat/>
    <w:rsid w:val="00BB1046"/>
    <w:pPr>
      <w:keepNext/>
      <w:keepLines/>
      <w:numPr>
        <w:ilvl w:val="2"/>
        <w:numId w:val="31"/>
      </w:numPr>
      <w:spacing w:before="280" w:after="280" w:line="240" w:lineRule="auto"/>
    </w:pPr>
    <w:rPr>
      <w:rFonts w:ascii="Times New Roman" w:hAnsi="Times New Roman" w:cs="Times New Roman"/>
      <w:b/>
      <w:sz w:val="28"/>
      <w:szCs w:val="32"/>
    </w:rPr>
  </w:style>
  <w:style w:type="character" w:customStyle="1" w:styleId="Nadpis2urovneChar">
    <w:name w:val="Nadpis 2.urovne Char"/>
    <w:basedOn w:val="DefaultParagraphFont"/>
    <w:link w:val="Nadpis2urovne"/>
    <w:rsid w:val="00817A3F"/>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DefaultParagraphFont"/>
    <w:link w:val="Nadpis3urovne"/>
    <w:rsid w:val="00BB1046"/>
    <w:rPr>
      <w:rFonts w:ascii="Times New Roman" w:hAnsi="Times New Roman" w:cs="Times New Roman"/>
      <w:b/>
      <w:sz w:val="28"/>
      <w:szCs w:val="32"/>
    </w:rPr>
  </w:style>
  <w:style w:type="paragraph" w:styleId="Header">
    <w:name w:val="header"/>
    <w:basedOn w:val="Normal"/>
    <w:link w:val="HeaderChar"/>
    <w:uiPriority w:val="99"/>
    <w:unhideWhenUsed/>
    <w:rsid w:val="00C546A9"/>
    <w:pPr>
      <w:tabs>
        <w:tab w:val="center" w:pos="4536"/>
        <w:tab w:val="right" w:pos="9072"/>
      </w:tabs>
      <w:spacing w:after="0" w:line="240" w:lineRule="auto"/>
    </w:pPr>
  </w:style>
  <w:style w:type="character" w:customStyle="1" w:styleId="ObalChar">
    <w:name w:val="Obal Char"/>
    <w:basedOn w:val="DefaultParagraphFont"/>
    <w:link w:val="Obal"/>
    <w:rsid w:val="00C546A9"/>
    <w:rPr>
      <w:rFonts w:ascii="Times New Roman" w:hAnsi="Times New Roman" w:cs="Times New Roman"/>
      <w:b/>
      <w:caps/>
      <w:sz w:val="32"/>
      <w:szCs w:val="32"/>
    </w:rPr>
  </w:style>
  <w:style w:type="character" w:customStyle="1" w:styleId="HeaderChar">
    <w:name w:val="Header Char"/>
    <w:basedOn w:val="DefaultParagraphFont"/>
    <w:link w:val="Header"/>
    <w:uiPriority w:val="99"/>
    <w:rsid w:val="00C546A9"/>
  </w:style>
  <w:style w:type="paragraph" w:styleId="Footer">
    <w:name w:val="footer"/>
    <w:basedOn w:val="Normal"/>
    <w:link w:val="FooterChar"/>
    <w:uiPriority w:val="99"/>
    <w:unhideWhenUsed/>
    <w:rsid w:val="00C546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DefaultParagraphFont"/>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TableGrid">
    <w:name w:val="Table Grid"/>
    <w:basedOn w:val="TableNormal"/>
    <w:uiPriority w:val="39"/>
    <w:rsid w:val="0061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FootnoteTextChar">
    <w:name w:val="Footnote Text Char"/>
    <w:basedOn w:val="DefaultParagraphFont"/>
    <w:link w:val="FootnoteText"/>
    <w:semiHidden/>
    <w:rsid w:val="005A315A"/>
    <w:rPr>
      <w:rFonts w:ascii="Times New Roman" w:eastAsia="Times New Roman" w:hAnsi="Times New Roman" w:cs="Times New Roman"/>
      <w:sz w:val="20"/>
      <w:szCs w:val="20"/>
      <w:lang w:eastAsia="sk-SK"/>
    </w:rPr>
  </w:style>
  <w:style w:type="paragraph" w:styleId="BodyText">
    <w:name w:val="Body Text"/>
    <w:basedOn w:val="Normal"/>
    <w:link w:val="BodyTextChar"/>
    <w:semiHidden/>
    <w:rsid w:val="005A315A"/>
    <w:pPr>
      <w:spacing w:after="0" w:line="240" w:lineRule="auto"/>
    </w:pPr>
    <w:rPr>
      <w:rFonts w:ascii="Arial" w:eastAsia="Times New Roman" w:hAnsi="Arial" w:cs="Arial"/>
      <w:sz w:val="20"/>
      <w:szCs w:val="20"/>
      <w:lang w:eastAsia="sk-SK"/>
    </w:rPr>
  </w:style>
  <w:style w:type="character" w:customStyle="1" w:styleId="BodyTextChar">
    <w:name w:val="Body Text Char"/>
    <w:basedOn w:val="DefaultParagraphFont"/>
    <w:link w:val="BodyText"/>
    <w:semiHidden/>
    <w:rsid w:val="005A315A"/>
    <w:rPr>
      <w:rFonts w:ascii="Arial" w:eastAsia="Times New Roman" w:hAnsi="Arial" w:cs="Arial"/>
      <w:sz w:val="20"/>
      <w:szCs w:val="20"/>
      <w:lang w:eastAsia="sk-SK"/>
    </w:rPr>
  </w:style>
  <w:style w:type="character" w:customStyle="1" w:styleId="Heading1Char">
    <w:name w:val="Heading 1 Char"/>
    <w:basedOn w:val="DefaultParagraphFont"/>
    <w:link w:val="Heading1"/>
    <w:uiPriority w:val="9"/>
    <w:rsid w:val="00D004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D004AE"/>
    <w:pPr>
      <w:outlineLvl w:val="9"/>
    </w:pPr>
    <w:rPr>
      <w:lang w:val="en-US"/>
    </w:rPr>
  </w:style>
  <w:style w:type="paragraph" w:styleId="TOC2">
    <w:name w:val="toc 2"/>
    <w:basedOn w:val="Normal"/>
    <w:next w:val="Normal"/>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TOC1">
    <w:name w:val="toc 1"/>
    <w:basedOn w:val="Zakladny"/>
    <w:next w:val="Normal"/>
    <w:autoRedefine/>
    <w:uiPriority w:val="39"/>
    <w:unhideWhenUsed/>
    <w:rsid w:val="00A33C93"/>
    <w:pPr>
      <w:tabs>
        <w:tab w:val="left" w:pos="851"/>
        <w:tab w:val="right" w:leader="dot" w:pos="8777"/>
      </w:tabs>
      <w:spacing w:before="240"/>
    </w:pPr>
    <w:rPr>
      <w:rFonts w:eastAsiaTheme="minorEastAsia"/>
      <w:b/>
      <w:lang w:val="en-US"/>
    </w:rPr>
  </w:style>
  <w:style w:type="paragraph" w:styleId="TOC3">
    <w:name w:val="toc 3"/>
    <w:basedOn w:val="Normal"/>
    <w:next w:val="Normal"/>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Caption">
    <w:name w:val="caption"/>
    <w:basedOn w:val="Normal"/>
    <w:next w:val="Normal"/>
    <w:uiPriority w:val="35"/>
    <w:unhideWhenUsed/>
    <w:qFormat/>
    <w:rsid w:val="0012247C"/>
    <w:pPr>
      <w:spacing w:after="200" w:line="240" w:lineRule="auto"/>
    </w:pPr>
    <w:rPr>
      <w:i/>
      <w:iCs/>
      <w:color w:val="44546A" w:themeColor="text2"/>
      <w:sz w:val="18"/>
      <w:szCs w:val="18"/>
    </w:rPr>
  </w:style>
  <w:style w:type="paragraph" w:styleId="ListParagraph">
    <w:name w:val="List Paragraph"/>
    <w:basedOn w:val="Normal"/>
    <w:uiPriority w:val="34"/>
    <w:rsid w:val="00713E60"/>
    <w:pPr>
      <w:ind w:left="720"/>
      <w:contextualSpacing/>
    </w:pPr>
  </w:style>
  <w:style w:type="paragraph" w:styleId="Bibliography">
    <w:name w:val="Bibliography"/>
    <w:basedOn w:val="Normal"/>
    <w:next w:val="Normal"/>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Heading2Char">
    <w:name w:val="Heading 2 Char"/>
    <w:basedOn w:val="DefaultParagraphFont"/>
    <w:link w:val="Heading2"/>
    <w:uiPriority w:val="9"/>
    <w:rsid w:val="009537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5376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376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537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37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DefaultParagraphFont"/>
    <w:link w:val="Nadpisneslovan"/>
    <w:rsid w:val="00930181"/>
    <w:rPr>
      <w:rFonts w:ascii="Times New Roman" w:hAnsi="Times New Roman" w:cs="Times New Roman"/>
      <w:b/>
      <w:sz w:val="44"/>
      <w:szCs w:val="32"/>
    </w:rPr>
  </w:style>
  <w:style w:type="character" w:customStyle="1" w:styleId="Nadpis1rovenChar">
    <w:name w:val="Nadpis 1.úroven Char"/>
    <w:basedOn w:val="DefaultParagraphFont"/>
    <w:link w:val="Nadpis1roven"/>
    <w:rsid w:val="00AB3AFF"/>
    <w:rPr>
      <w:rFonts w:ascii="Times New Roman" w:hAnsi="Times New Roman" w:cs="Times New Roman"/>
      <w:b/>
      <w:sz w:val="44"/>
      <w:szCs w:val="32"/>
    </w:rPr>
  </w:style>
  <w:style w:type="paragraph" w:styleId="BalloonText">
    <w:name w:val="Balloon Text"/>
    <w:basedOn w:val="Normal"/>
    <w:link w:val="BalloonTextChar"/>
    <w:uiPriority w:val="99"/>
    <w:semiHidden/>
    <w:unhideWhenUsed/>
    <w:rsid w:val="00B35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510"/>
    <w:rPr>
      <w:rFonts w:ascii="Tahoma" w:hAnsi="Tahoma" w:cs="Tahoma"/>
      <w:sz w:val="16"/>
      <w:szCs w:val="16"/>
    </w:rPr>
  </w:style>
  <w:style w:type="paragraph" w:styleId="TableofFigures">
    <w:name w:val="table of figures"/>
    <w:basedOn w:val="Normal"/>
    <w:next w:val="Normal"/>
    <w:uiPriority w:val="99"/>
    <w:unhideWhenUsed/>
    <w:rsid w:val="005B4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94068164">
      <w:bodyDiv w:val="1"/>
      <w:marLeft w:val="0"/>
      <w:marRight w:val="0"/>
      <w:marTop w:val="0"/>
      <w:marBottom w:val="0"/>
      <w:divBdr>
        <w:top w:val="none" w:sz="0" w:space="0" w:color="auto"/>
        <w:left w:val="none" w:sz="0" w:space="0" w:color="auto"/>
        <w:bottom w:val="none" w:sz="0" w:space="0" w:color="auto"/>
        <w:right w:val="none" w:sz="0" w:space="0" w:color="auto"/>
      </w:divBdr>
    </w:div>
    <w:div w:id="1791629798">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8706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footer" Target="footer6.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kub/Desktop/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70B3EFCA2A6AB4B8CCEADD3EE2AFE66"/>
        <w:category>
          <w:name w:val="General"/>
          <w:gallery w:val="placeholder"/>
        </w:category>
        <w:types>
          <w:type w:val="bbPlcHdr"/>
        </w:types>
        <w:behaviors>
          <w:behavior w:val="content"/>
        </w:behaviors>
        <w:guid w:val="{A271C239-4A3B-354F-B21B-2B3BD22CE0A2}"/>
      </w:docPartPr>
      <w:docPartBody>
        <w:p w:rsidR="00123006" w:rsidRDefault="00E803AE">
          <w:pPr>
            <w:pStyle w:val="970B3EFCA2A6AB4B8CCEADD3EE2AFE66"/>
          </w:pPr>
          <w:r w:rsidRPr="007938A0">
            <w:rPr>
              <w:color w:val="FF0000"/>
            </w:rPr>
            <w:t>Sem vložte evidenčné číslo</w:t>
          </w:r>
        </w:p>
      </w:docPartBody>
    </w:docPart>
    <w:docPart>
      <w:docPartPr>
        <w:name w:val="98D50A3DBBD91C4E857F654E65EB1D7C"/>
        <w:category>
          <w:name w:val="General"/>
          <w:gallery w:val="placeholder"/>
        </w:category>
        <w:types>
          <w:type w:val="bbPlcHdr"/>
        </w:types>
        <w:behaviors>
          <w:behavior w:val="content"/>
        </w:behaviors>
        <w:guid w:val="{CEB157F6-7F53-7440-9914-980DA47A5079}"/>
      </w:docPartPr>
      <w:docPartBody>
        <w:p w:rsidR="00123006" w:rsidRDefault="00E803AE">
          <w:pPr>
            <w:pStyle w:val="98D50A3DBBD91C4E857F654E65EB1D7C"/>
          </w:pPr>
          <w:r w:rsidRPr="007938A0">
            <w:rPr>
              <w:color w:val="FF0000"/>
            </w:rPr>
            <w:t>Sem vložte evidenčné číslo</w:t>
          </w:r>
        </w:p>
      </w:docPartBody>
    </w:docPart>
    <w:docPart>
      <w:docPartPr>
        <w:name w:val="BD3C78F518CDE346B8C998B820A1B4AD"/>
        <w:category>
          <w:name w:val="General"/>
          <w:gallery w:val="placeholder"/>
        </w:category>
        <w:types>
          <w:type w:val="bbPlcHdr"/>
        </w:types>
        <w:behaviors>
          <w:behavior w:val="content"/>
        </w:behaviors>
        <w:guid w:val="{5B8518AF-14B7-CD48-A852-4748FAADA617}"/>
      </w:docPartPr>
      <w:docPartBody>
        <w:p w:rsidR="00123006" w:rsidRDefault="00E803AE">
          <w:pPr>
            <w:pStyle w:val="BD3C78F518CDE346B8C998B820A1B4AD"/>
          </w:pPr>
          <w:r>
            <w:t>Študijný program</w:t>
          </w:r>
          <w:r w:rsidRPr="008C3053">
            <w:rPr>
              <w:rStyle w:val="PlaceholderText"/>
            </w:rPr>
            <w:t xml:space="preserve"> </w:t>
          </w:r>
          <w:r>
            <w:rPr>
              <w:rStyle w:val="PlaceholderText"/>
            </w:rPr>
            <w:t>:</w:t>
          </w:r>
        </w:p>
      </w:docPartBody>
    </w:docPart>
    <w:docPart>
      <w:docPartPr>
        <w:name w:val="09C799517CA7B547896DC5B4892034A3"/>
        <w:category>
          <w:name w:val="General"/>
          <w:gallery w:val="placeholder"/>
        </w:category>
        <w:types>
          <w:type w:val="bbPlcHdr"/>
        </w:types>
        <w:behaviors>
          <w:behavior w:val="content"/>
        </w:behaviors>
        <w:guid w:val="{ADB2CDD8-3E4E-C24E-91F4-C327F74EDD71}"/>
      </w:docPartPr>
      <w:docPartBody>
        <w:p w:rsidR="00123006" w:rsidRDefault="00E803AE">
          <w:pPr>
            <w:pStyle w:val="09C799517CA7B547896DC5B4892034A3"/>
          </w:pPr>
          <w:r w:rsidRPr="0061717F">
            <w:t>Aplikovaná informatika</w:t>
          </w:r>
        </w:p>
      </w:docPartBody>
    </w:docPart>
    <w:docPart>
      <w:docPartPr>
        <w:name w:val="0E60B0EE1DC505419C7DB16E31F4AC72"/>
        <w:category>
          <w:name w:val="General"/>
          <w:gallery w:val="placeholder"/>
        </w:category>
        <w:types>
          <w:type w:val="bbPlcHdr"/>
        </w:types>
        <w:behaviors>
          <w:behavior w:val="content"/>
        </w:behaviors>
        <w:guid w:val="{45A643DF-9D39-3B49-965E-1703FD6A52A1}"/>
      </w:docPartPr>
      <w:docPartBody>
        <w:p w:rsidR="00123006" w:rsidRDefault="00E803AE">
          <w:pPr>
            <w:pStyle w:val="0E60B0EE1DC505419C7DB16E31F4AC72"/>
          </w:pPr>
          <w:r w:rsidRPr="0061717F">
            <w:t>Číslo študijného odboru:</w:t>
          </w:r>
        </w:p>
      </w:docPartBody>
    </w:docPart>
    <w:docPart>
      <w:docPartPr>
        <w:name w:val="32B4E9EEC0316C42BD3ECA0D82B8D146"/>
        <w:category>
          <w:name w:val="General"/>
          <w:gallery w:val="placeholder"/>
        </w:category>
        <w:types>
          <w:type w:val="bbPlcHdr"/>
        </w:types>
        <w:behaviors>
          <w:behavior w:val="content"/>
        </w:behaviors>
        <w:guid w:val="{305660A9-12B3-754A-80BA-BFB734E9788C}"/>
      </w:docPartPr>
      <w:docPartBody>
        <w:p w:rsidR="00123006" w:rsidRDefault="00E803AE">
          <w:pPr>
            <w:pStyle w:val="32B4E9EEC0316C42BD3ECA0D82B8D146"/>
          </w:pPr>
          <w:r w:rsidRPr="0061717F">
            <w:t>2511</w:t>
          </w:r>
        </w:p>
      </w:docPartBody>
    </w:docPart>
    <w:docPart>
      <w:docPartPr>
        <w:name w:val="61EA0AF9A3BC414E887B3C7703C615E2"/>
        <w:category>
          <w:name w:val="General"/>
          <w:gallery w:val="placeholder"/>
        </w:category>
        <w:types>
          <w:type w:val="bbPlcHdr"/>
        </w:types>
        <w:behaviors>
          <w:behavior w:val="content"/>
        </w:behaviors>
        <w:guid w:val="{F987D2B7-664E-7E46-A037-6E25154A99A8}"/>
      </w:docPartPr>
      <w:docPartBody>
        <w:p w:rsidR="00123006" w:rsidRDefault="00E803AE">
          <w:pPr>
            <w:pStyle w:val="61EA0AF9A3BC414E887B3C7703C615E2"/>
          </w:pPr>
          <w:r w:rsidRPr="0061717F">
            <w:t>Názov študijného odboru:</w:t>
          </w:r>
        </w:p>
      </w:docPartBody>
    </w:docPart>
    <w:docPart>
      <w:docPartPr>
        <w:name w:val="C5A990137FE06544B623FBFBB4065821"/>
        <w:category>
          <w:name w:val="General"/>
          <w:gallery w:val="placeholder"/>
        </w:category>
        <w:types>
          <w:type w:val="bbPlcHdr"/>
        </w:types>
        <w:behaviors>
          <w:behavior w:val="content"/>
        </w:behaviors>
        <w:guid w:val="{1A87A328-65E1-4F48-93C0-00F26350CA8E}"/>
      </w:docPartPr>
      <w:docPartBody>
        <w:p w:rsidR="00123006" w:rsidRDefault="00E803AE">
          <w:pPr>
            <w:pStyle w:val="C5A990137FE06544B623FBFBB4065821"/>
          </w:pPr>
          <w:r w:rsidRPr="0061717F">
            <w:t>9.2.9 Aplikovaná informatika</w:t>
          </w:r>
          <w:r w:rsidRPr="0061717F">
            <w:rPr>
              <w:rStyle w:val="PlaceholderText"/>
            </w:rPr>
            <w:t xml:space="preserve"> </w:t>
          </w:r>
        </w:p>
      </w:docPartBody>
    </w:docPart>
    <w:docPart>
      <w:docPartPr>
        <w:name w:val="CACDB2982B33B14B861A4550B37FC0A4"/>
        <w:category>
          <w:name w:val="General"/>
          <w:gallery w:val="placeholder"/>
        </w:category>
        <w:types>
          <w:type w:val="bbPlcHdr"/>
        </w:types>
        <w:behaviors>
          <w:behavior w:val="content"/>
        </w:behaviors>
        <w:guid w:val="{EC0EB69E-755B-8740-A353-6E5418FA451B}"/>
      </w:docPartPr>
      <w:docPartBody>
        <w:p w:rsidR="00123006" w:rsidRDefault="00E803AE">
          <w:pPr>
            <w:pStyle w:val="CACDB2982B33B14B861A4550B37FC0A4"/>
          </w:pPr>
          <w:r w:rsidRPr="0061717F">
            <w:t>Školiace pracovisko:</w:t>
          </w:r>
        </w:p>
      </w:docPartBody>
    </w:docPart>
    <w:docPart>
      <w:docPartPr>
        <w:name w:val="03E2FC389B609B4F8AC9DB0458746580"/>
        <w:category>
          <w:name w:val="General"/>
          <w:gallery w:val="placeholder"/>
        </w:category>
        <w:types>
          <w:type w:val="bbPlcHdr"/>
        </w:types>
        <w:behaviors>
          <w:behavior w:val="content"/>
        </w:behaviors>
        <w:guid w:val="{5BAFAD10-9F57-414D-AD12-A9B523A30939}"/>
      </w:docPartPr>
      <w:docPartBody>
        <w:p w:rsidR="00123006" w:rsidRDefault="00E803AE">
          <w:pPr>
            <w:pStyle w:val="03E2FC389B609B4F8AC9DB0458746580"/>
          </w:pPr>
          <w:r w:rsidRPr="0061717F">
            <w:t>Ústav informatiky a matematiky</w:t>
          </w:r>
        </w:p>
      </w:docPartBody>
    </w:docPart>
    <w:docPart>
      <w:docPartPr>
        <w:name w:val="55272331F53108458B105DFF90F0C98F"/>
        <w:category>
          <w:name w:val="General"/>
          <w:gallery w:val="placeholder"/>
        </w:category>
        <w:types>
          <w:type w:val="bbPlcHdr"/>
        </w:types>
        <w:behaviors>
          <w:behavior w:val="content"/>
        </w:behaviors>
        <w:guid w:val="{7987850B-28B8-2547-9BC0-500C7DF8C30C}"/>
      </w:docPartPr>
      <w:docPartBody>
        <w:p w:rsidR="00123006" w:rsidRDefault="00E803AE">
          <w:pPr>
            <w:pStyle w:val="55272331F53108458B105DFF90F0C98F"/>
          </w:pPr>
          <w:r w:rsidRPr="0061717F">
            <w:t>Vedúci záverečnej práce:</w:t>
          </w:r>
        </w:p>
      </w:docPartBody>
    </w:docPart>
    <w:docPart>
      <w:docPartPr>
        <w:name w:val="A6181A1541FF03479FD690C749153CF6"/>
        <w:category>
          <w:name w:val="General"/>
          <w:gallery w:val="placeholder"/>
        </w:category>
        <w:types>
          <w:type w:val="bbPlcHdr"/>
        </w:types>
        <w:behaviors>
          <w:behavior w:val="content"/>
        </w:behaviors>
        <w:guid w:val="{CDC58531-4B60-074C-9B4B-6629C50E7472}"/>
      </w:docPartPr>
      <w:docPartBody>
        <w:p w:rsidR="00123006" w:rsidRDefault="00E803AE">
          <w:pPr>
            <w:pStyle w:val="A6181A1541FF03479FD690C749153CF6"/>
          </w:pPr>
          <w:r w:rsidRPr="007938A0">
            <w:rPr>
              <w:color w:val="FF0000"/>
            </w:rPr>
            <w:t>Meno vedúceho</w:t>
          </w:r>
        </w:p>
      </w:docPartBody>
    </w:docPart>
    <w:docPart>
      <w:docPartPr>
        <w:name w:val="B60902E2B83150499E57BD79D4AE76F0"/>
        <w:category>
          <w:name w:val="General"/>
          <w:gallery w:val="placeholder"/>
        </w:category>
        <w:types>
          <w:type w:val="bbPlcHdr"/>
        </w:types>
        <w:behaviors>
          <w:behavior w:val="content"/>
        </w:behaviors>
        <w:guid w:val="{1C9002D9-E399-2E42-A6A5-21E5D3F101F8}"/>
      </w:docPartPr>
      <w:docPartBody>
        <w:p w:rsidR="00123006" w:rsidRDefault="00E803AE">
          <w:pPr>
            <w:pStyle w:val="B60902E2B83150499E57BD79D4AE76F0"/>
          </w:pPr>
          <w:r w:rsidRPr="008C3053">
            <w:rPr>
              <w:rStyle w:val="PlaceholderText"/>
            </w:rPr>
            <w:t>Click here to enter text.</w:t>
          </w:r>
        </w:p>
      </w:docPartBody>
    </w:docPart>
    <w:docPart>
      <w:docPartPr>
        <w:name w:val="649934684FACCB49A891CD52B6C6FFE8"/>
        <w:category>
          <w:name w:val="General"/>
          <w:gallery w:val="placeholder"/>
        </w:category>
        <w:types>
          <w:type w:val="bbPlcHdr"/>
        </w:types>
        <w:behaviors>
          <w:behavior w:val="content"/>
        </w:behaviors>
        <w:guid w:val="{ADC4604B-8C77-BF43-A56B-44AE6C195453}"/>
      </w:docPartPr>
      <w:docPartBody>
        <w:p w:rsidR="00123006" w:rsidRDefault="00E803AE">
          <w:pPr>
            <w:pStyle w:val="649934684FACCB49A891CD52B6C6FFE8"/>
          </w:pPr>
          <w:r>
            <w:rPr>
              <w:rStyle w:val="Nadpis1rovneChar"/>
            </w:rPr>
            <w:t>SÚHRN</w:t>
          </w:r>
        </w:p>
      </w:docPartBody>
    </w:docPart>
    <w:docPart>
      <w:docPartPr>
        <w:name w:val="BEB5F99E7512B04596303F83EBA1F90D"/>
        <w:category>
          <w:name w:val="General"/>
          <w:gallery w:val="placeholder"/>
        </w:category>
        <w:types>
          <w:type w:val="bbPlcHdr"/>
        </w:types>
        <w:behaviors>
          <w:behavior w:val="content"/>
        </w:behaviors>
        <w:guid w:val="{93AAD37F-5E83-9C41-9153-2FCB5E833A55}"/>
      </w:docPartPr>
      <w:docPartBody>
        <w:p w:rsidR="00201548" w:rsidRPr="00642CC1" w:rsidRDefault="00E803AE" w:rsidP="00201548">
          <w:pPr>
            <w:pStyle w:val="Zakladny"/>
          </w:pPr>
          <w:r w:rsidRPr="00642CC1">
            <w:t>SLOVENSKÁ TECHNICKÁ UNIVERZITA V BRATISLAVE</w:t>
          </w:r>
        </w:p>
        <w:p w:rsidR="00123006" w:rsidRDefault="00E803AE">
          <w:pPr>
            <w:pStyle w:val="BEB5F99E7512B04596303F83EBA1F90D"/>
          </w:pPr>
          <w:r w:rsidRPr="00642CC1">
            <w:t>FAKULTA ELEKTROTECHNIKY A</w:t>
          </w:r>
          <w:r>
            <w:t> </w:t>
          </w:r>
          <w:r w:rsidRPr="00642CC1">
            <w:t>INFORMATIKY</w:t>
          </w:r>
        </w:p>
      </w:docPartBody>
    </w:docPart>
    <w:docPart>
      <w:docPartPr>
        <w:name w:val="283D7E5D3FC7CE4B8F2858D32E964BA9"/>
        <w:category>
          <w:name w:val="General"/>
          <w:gallery w:val="placeholder"/>
        </w:category>
        <w:types>
          <w:type w:val="bbPlcHdr"/>
        </w:types>
        <w:behaviors>
          <w:behavior w:val="content"/>
        </w:behaviors>
        <w:guid w:val="{1D3756B8-57D3-7D44-AE2F-B838EA55002C}"/>
      </w:docPartPr>
      <w:docPartBody>
        <w:p w:rsidR="00123006" w:rsidRDefault="00E803AE">
          <w:pPr>
            <w:pStyle w:val="283D7E5D3FC7CE4B8F2858D32E964BA9"/>
          </w:pPr>
          <w:r>
            <w:t>Študijný program</w:t>
          </w:r>
          <w:r w:rsidRPr="008C3053">
            <w:rPr>
              <w:rStyle w:val="PlaceholderText"/>
            </w:rPr>
            <w:t xml:space="preserve"> </w:t>
          </w:r>
          <w:r>
            <w:rPr>
              <w:rStyle w:val="PlaceholderText"/>
            </w:rPr>
            <w:t>:</w:t>
          </w:r>
        </w:p>
      </w:docPartBody>
    </w:docPart>
    <w:docPart>
      <w:docPartPr>
        <w:name w:val="4093987FEDCDD1419E74FEDB4EE62C70"/>
        <w:category>
          <w:name w:val="General"/>
          <w:gallery w:val="placeholder"/>
        </w:category>
        <w:types>
          <w:type w:val="bbPlcHdr"/>
        </w:types>
        <w:behaviors>
          <w:behavior w:val="content"/>
        </w:behaviors>
        <w:guid w:val="{5550F6C9-0437-8945-8E0E-9294BF28F911}"/>
      </w:docPartPr>
      <w:docPartBody>
        <w:p w:rsidR="00123006" w:rsidRDefault="00E803AE">
          <w:pPr>
            <w:pStyle w:val="4093987FEDCDD1419E74FEDB4EE62C70"/>
          </w:pPr>
          <w:r w:rsidRPr="0061717F">
            <w:t>Aplikovaná informatika</w:t>
          </w:r>
        </w:p>
      </w:docPartBody>
    </w:docPart>
    <w:docPart>
      <w:docPartPr>
        <w:name w:val="2D77335A07375849B6BDD0DDA43C01F4"/>
        <w:category>
          <w:name w:val="General"/>
          <w:gallery w:val="placeholder"/>
        </w:category>
        <w:types>
          <w:type w:val="bbPlcHdr"/>
        </w:types>
        <w:behaviors>
          <w:behavior w:val="content"/>
        </w:behaviors>
        <w:guid w:val="{D47A98B0-5132-BC46-94F5-08EFD12F1476}"/>
      </w:docPartPr>
      <w:docPartBody>
        <w:p w:rsidR="00123006" w:rsidRDefault="00E803AE">
          <w:pPr>
            <w:pStyle w:val="2D77335A07375849B6BDD0DDA43C01F4"/>
          </w:pPr>
          <w:r w:rsidRPr="00AC4C7B">
            <w:t>Vyberte typ práce</w:t>
          </w:r>
        </w:p>
      </w:docPartBody>
    </w:docPart>
    <w:docPart>
      <w:docPartPr>
        <w:name w:val="DB052D21655A92449FF6AF5FF3308A59"/>
        <w:category>
          <w:name w:val="General"/>
          <w:gallery w:val="placeholder"/>
        </w:category>
        <w:types>
          <w:type w:val="bbPlcHdr"/>
        </w:types>
        <w:behaviors>
          <w:behavior w:val="content"/>
        </w:behaviors>
        <w:guid w:val="{120D003C-E11F-8049-9A1E-AECF5A01EB93}"/>
      </w:docPartPr>
      <w:docPartBody>
        <w:p w:rsidR="00123006" w:rsidRDefault="00E803AE">
          <w:pPr>
            <w:pStyle w:val="DB052D21655A92449FF6AF5FF3308A59"/>
          </w:pPr>
          <w:r w:rsidRPr="00AC4C7B">
            <w:rPr>
              <w:rStyle w:val="PlaceholderText"/>
              <w:color w:val="FF0000"/>
            </w:rPr>
            <w:t>Vložte názov práce</w:t>
          </w:r>
          <w:r w:rsidRPr="008C3053">
            <w:rPr>
              <w:rStyle w:val="PlaceholderText"/>
            </w:rPr>
            <w:t>.</w:t>
          </w:r>
        </w:p>
      </w:docPartBody>
    </w:docPart>
    <w:docPart>
      <w:docPartPr>
        <w:name w:val="F57A774671BE4E44908FC3A8A5664A66"/>
        <w:category>
          <w:name w:val="General"/>
          <w:gallery w:val="placeholder"/>
        </w:category>
        <w:types>
          <w:type w:val="bbPlcHdr"/>
        </w:types>
        <w:behaviors>
          <w:behavior w:val="content"/>
        </w:behaviors>
        <w:guid w:val="{132105E8-3902-0946-99A1-6836CE97A060}"/>
      </w:docPartPr>
      <w:docPartBody>
        <w:p w:rsidR="00123006" w:rsidRDefault="00E803AE">
          <w:pPr>
            <w:pStyle w:val="F57A774671BE4E44908FC3A8A5664A66"/>
          </w:pPr>
          <w:r>
            <w:t>Autor:</w:t>
          </w:r>
        </w:p>
      </w:docPartBody>
    </w:docPart>
    <w:docPart>
      <w:docPartPr>
        <w:name w:val="A7B2670F45D912468C63EB3A304ED719"/>
        <w:category>
          <w:name w:val="General"/>
          <w:gallery w:val="placeholder"/>
        </w:category>
        <w:types>
          <w:type w:val="bbPlcHdr"/>
        </w:types>
        <w:behaviors>
          <w:behavior w:val="content"/>
        </w:behaviors>
        <w:guid w:val="{1D7B79F8-D743-6542-9443-6F522F6E4236}"/>
      </w:docPartPr>
      <w:docPartBody>
        <w:p w:rsidR="00123006" w:rsidRDefault="00E803AE">
          <w:pPr>
            <w:pStyle w:val="A7B2670F45D912468C63EB3A304ED719"/>
          </w:pPr>
          <w:r w:rsidRPr="007938A0">
            <w:rPr>
              <w:color w:val="FF0000"/>
            </w:rPr>
            <w:t>Meno autora</w:t>
          </w:r>
        </w:p>
      </w:docPartBody>
    </w:docPart>
    <w:docPart>
      <w:docPartPr>
        <w:name w:val="F469262031970444BFF640ED472E5D35"/>
        <w:category>
          <w:name w:val="General"/>
          <w:gallery w:val="placeholder"/>
        </w:category>
        <w:types>
          <w:type w:val="bbPlcHdr"/>
        </w:types>
        <w:behaviors>
          <w:behavior w:val="content"/>
        </w:behaviors>
        <w:guid w:val="{59DDC0D2-BCE0-8344-BBFB-799176426722}"/>
      </w:docPartPr>
      <w:docPartBody>
        <w:p w:rsidR="00123006" w:rsidRDefault="00E803AE">
          <w:pPr>
            <w:pStyle w:val="F469262031970444BFF640ED472E5D35"/>
          </w:pPr>
          <w:r w:rsidRPr="0061717F">
            <w:t>Vedúci záverečnej práce:</w:t>
          </w:r>
        </w:p>
      </w:docPartBody>
    </w:docPart>
    <w:docPart>
      <w:docPartPr>
        <w:name w:val="5B8AC576BEDDBD4CBE2232CD08BE2CDB"/>
        <w:category>
          <w:name w:val="General"/>
          <w:gallery w:val="placeholder"/>
        </w:category>
        <w:types>
          <w:type w:val="bbPlcHdr"/>
        </w:types>
        <w:behaviors>
          <w:behavior w:val="content"/>
        </w:behaviors>
        <w:guid w:val="{C8C2EA80-960A-7E48-98F9-D8CA3D9B0B59}"/>
      </w:docPartPr>
      <w:docPartBody>
        <w:p w:rsidR="00123006" w:rsidRDefault="00E803AE">
          <w:pPr>
            <w:pStyle w:val="5B8AC576BEDDBD4CBE2232CD08BE2CDB"/>
          </w:pPr>
          <w:r w:rsidRPr="007938A0">
            <w:rPr>
              <w:color w:val="FF0000"/>
            </w:rPr>
            <w:t>Meno vedúceho</w:t>
          </w:r>
        </w:p>
      </w:docPartBody>
    </w:docPart>
    <w:docPart>
      <w:docPartPr>
        <w:name w:val="A9EDB704D434A14DB492431E1233D205"/>
        <w:category>
          <w:name w:val="General"/>
          <w:gallery w:val="placeholder"/>
        </w:category>
        <w:types>
          <w:type w:val="bbPlcHdr"/>
        </w:types>
        <w:behaviors>
          <w:behavior w:val="content"/>
        </w:behaviors>
        <w:guid w:val="{2261224C-66E0-534E-8F5C-552D3DDADEB7}"/>
      </w:docPartPr>
      <w:docPartBody>
        <w:p w:rsidR="00123006" w:rsidRDefault="00E803AE">
          <w:pPr>
            <w:pStyle w:val="A9EDB704D434A14DB492431E1233D205"/>
          </w:pPr>
          <w:r>
            <w:t>Miesto a rok predloženia práce:</w:t>
          </w:r>
        </w:p>
      </w:docPartBody>
    </w:docPart>
    <w:docPart>
      <w:docPartPr>
        <w:name w:val="63CE7E021D57E441B4F1EC0F1B5ADD2A"/>
        <w:category>
          <w:name w:val="General"/>
          <w:gallery w:val="placeholder"/>
        </w:category>
        <w:types>
          <w:type w:val="bbPlcHdr"/>
        </w:types>
        <w:behaviors>
          <w:behavior w:val="content"/>
        </w:behaviors>
        <w:guid w:val="{458EBE7D-E0AC-074D-BDE0-021FA8563226}"/>
      </w:docPartPr>
      <w:docPartBody>
        <w:p w:rsidR="00123006" w:rsidRDefault="00E803AE">
          <w:pPr>
            <w:pStyle w:val="63CE7E021D57E441B4F1EC0F1B5ADD2A"/>
          </w:pPr>
          <w:r>
            <w:t xml:space="preserve">Bratislava </w:t>
          </w:r>
          <w:r>
            <w:fldChar w:fldCharType="begin"/>
          </w:r>
          <w:r>
            <w:instrText xml:space="preserve"> TIME \@ "yyyy" </w:instrText>
          </w:r>
          <w:r>
            <w:fldChar w:fldCharType="separate"/>
          </w:r>
          <w:r>
            <w:t>2016</w:t>
          </w:r>
          <w:r>
            <w:fldChar w:fldCharType="end"/>
          </w:r>
        </w:p>
      </w:docPartBody>
    </w:docPart>
    <w:docPart>
      <w:docPartPr>
        <w:name w:val="33D3DE3B2331C24DA8129E5A26744A63"/>
        <w:category>
          <w:name w:val="General"/>
          <w:gallery w:val="placeholder"/>
        </w:category>
        <w:types>
          <w:type w:val="bbPlcHdr"/>
        </w:types>
        <w:behaviors>
          <w:behavior w:val="content"/>
        </w:behaviors>
        <w:guid w:val="{71DEBF80-C271-3F4B-91A4-D674CB440A5D}"/>
      </w:docPartPr>
      <w:docPartBody>
        <w:p w:rsidR="00123006" w:rsidRDefault="00E803AE">
          <w:pPr>
            <w:pStyle w:val="33D3DE3B2331C24DA8129E5A26744A63"/>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83463312BCAC1B46B9386F5352E62B3A"/>
        <w:category>
          <w:name w:val="General"/>
          <w:gallery w:val="placeholder"/>
        </w:category>
        <w:types>
          <w:type w:val="bbPlcHdr"/>
        </w:types>
        <w:behaviors>
          <w:behavior w:val="content"/>
        </w:behaviors>
        <w:guid w:val="{536C3202-A056-3945-86F5-0666761D1C2D}"/>
      </w:docPartPr>
      <w:docPartBody>
        <w:p w:rsidR="00123006" w:rsidRDefault="00E803AE">
          <w:pPr>
            <w:pStyle w:val="83463312BCAC1B46B9386F5352E62B3A"/>
          </w:pPr>
          <w:r w:rsidRPr="00E66E98">
            <w:t>Kľúčové slová:</w:t>
          </w:r>
          <w:r>
            <w:tab/>
          </w:r>
        </w:p>
      </w:docPartBody>
    </w:docPart>
    <w:docPart>
      <w:docPartPr>
        <w:name w:val="C667ED10B1239C46B952E0531CA81056"/>
        <w:category>
          <w:name w:val="General"/>
          <w:gallery w:val="placeholder"/>
        </w:category>
        <w:types>
          <w:type w:val="bbPlcHdr"/>
        </w:types>
        <w:behaviors>
          <w:behavior w:val="content"/>
        </w:behaviors>
        <w:guid w:val="{81AB3805-7CD7-144E-87E3-43994CF89BD4}"/>
      </w:docPartPr>
      <w:docPartBody>
        <w:p w:rsidR="00123006" w:rsidRDefault="00E803AE">
          <w:pPr>
            <w:pStyle w:val="C667ED10B1239C46B952E0531CA81056"/>
          </w:pPr>
          <w:r w:rsidRPr="007938A0">
            <w:rPr>
              <w:color w:val="FF0000"/>
            </w:rPr>
            <w:t>Sem vložte 3 - 5 kľúčových slov</w:t>
          </w:r>
        </w:p>
      </w:docPartBody>
    </w:docPart>
    <w:docPart>
      <w:docPartPr>
        <w:name w:val="F7F54A9868BF3D43A9C4134E45EEF093"/>
        <w:category>
          <w:name w:val="General"/>
          <w:gallery w:val="placeholder"/>
        </w:category>
        <w:types>
          <w:type w:val="bbPlcHdr"/>
        </w:types>
        <w:behaviors>
          <w:behavior w:val="content"/>
        </w:behaviors>
        <w:guid w:val="{0D8B1E94-234F-DE49-9846-9A07D09C60A8}"/>
      </w:docPartPr>
      <w:docPartBody>
        <w:p w:rsidR="00123006" w:rsidRDefault="00E803AE">
          <w:pPr>
            <w:pStyle w:val="F7F54A9868BF3D43A9C4134E45EEF093"/>
          </w:pPr>
          <w:r w:rsidRPr="008C3053">
            <w:rPr>
              <w:rStyle w:val="PlaceholderText"/>
            </w:rPr>
            <w:t>Click here to enter text.</w:t>
          </w:r>
        </w:p>
      </w:docPartBody>
    </w:docPart>
    <w:docPart>
      <w:docPartPr>
        <w:name w:val="BB9DAAE77A96C748A69973FEC43DA19C"/>
        <w:category>
          <w:name w:val="General"/>
          <w:gallery w:val="placeholder"/>
        </w:category>
        <w:types>
          <w:type w:val="bbPlcHdr"/>
        </w:types>
        <w:behaviors>
          <w:behavior w:val="content"/>
        </w:behaviors>
        <w:guid w:val="{31EDEEB4-4F9F-3A49-BB64-7674A4AA5905}"/>
      </w:docPartPr>
      <w:docPartBody>
        <w:p w:rsidR="00123006" w:rsidRDefault="00E803AE">
          <w:pPr>
            <w:pStyle w:val="BB9DAAE77A96C748A69973FEC43DA19C"/>
          </w:pPr>
          <w:r>
            <w:rPr>
              <w:rStyle w:val="Nadpis1rovneChar"/>
            </w:rPr>
            <w:t>ABSTRACT</w:t>
          </w:r>
        </w:p>
      </w:docPartBody>
    </w:docPart>
    <w:docPart>
      <w:docPartPr>
        <w:name w:val="1EB85192AFB738449C79B2A9A8BC9A59"/>
        <w:category>
          <w:name w:val="General"/>
          <w:gallery w:val="placeholder"/>
        </w:category>
        <w:types>
          <w:type w:val="bbPlcHdr"/>
        </w:types>
        <w:behaviors>
          <w:behavior w:val="content"/>
        </w:behaviors>
        <w:guid w:val="{35B1B4CB-3B29-1C43-9748-A231FA69A0E3}"/>
      </w:docPartPr>
      <w:docPartBody>
        <w:p w:rsidR="00201548" w:rsidRDefault="00E803AE" w:rsidP="00201548">
          <w:pPr>
            <w:pStyle w:val="Zakladny"/>
            <w:ind w:left="454" w:firstLine="0"/>
          </w:pPr>
          <w:r>
            <w:t>SLOVAK UNIVERSITY OF TECHNOLOGY IN BRATISLAVA</w:t>
          </w:r>
        </w:p>
        <w:p w:rsidR="00123006" w:rsidRDefault="00E803AE">
          <w:pPr>
            <w:pStyle w:val="1EB85192AFB738449C79B2A9A8BC9A59"/>
          </w:pPr>
          <w:r>
            <w:t>FACULTY OF ELECTRICAL ENGINEERING AND INFORMA</w:t>
          </w:r>
          <w:r w:rsidRPr="00803E9E">
            <w:t>TION TECHNOLOGY</w:t>
          </w:r>
          <w:r>
            <w:t xml:space="preserve"> </w:t>
          </w:r>
        </w:p>
      </w:docPartBody>
    </w:docPart>
    <w:docPart>
      <w:docPartPr>
        <w:name w:val="E7F4DDEB1109644DAE5936A583A58E05"/>
        <w:category>
          <w:name w:val="General"/>
          <w:gallery w:val="placeholder"/>
        </w:category>
        <w:types>
          <w:type w:val="bbPlcHdr"/>
        </w:types>
        <w:behaviors>
          <w:behavior w:val="content"/>
        </w:behaviors>
        <w:guid w:val="{7FE94D18-162D-4D4A-BC5D-5FF0F0A1D57E}"/>
      </w:docPartPr>
      <w:docPartBody>
        <w:p w:rsidR="00123006" w:rsidRDefault="00E803AE">
          <w:pPr>
            <w:pStyle w:val="E7F4DDEB1109644DAE5936A583A58E05"/>
          </w:pPr>
          <w:r w:rsidRPr="00803E9E">
            <w:t xml:space="preserve">Study Programme: </w:t>
          </w:r>
        </w:p>
      </w:docPartBody>
    </w:docPart>
    <w:docPart>
      <w:docPartPr>
        <w:name w:val="C6F3BCCE66548249997413EA4996794E"/>
        <w:category>
          <w:name w:val="General"/>
          <w:gallery w:val="placeholder"/>
        </w:category>
        <w:types>
          <w:type w:val="bbPlcHdr"/>
        </w:types>
        <w:behaviors>
          <w:behavior w:val="content"/>
        </w:behaviors>
        <w:guid w:val="{949D56EE-95EA-B84E-963B-6C68055EA790}"/>
      </w:docPartPr>
      <w:docPartBody>
        <w:p w:rsidR="00123006" w:rsidRDefault="00E803AE">
          <w:pPr>
            <w:pStyle w:val="C6F3BCCE66548249997413EA4996794E"/>
          </w:pPr>
          <w:r w:rsidRPr="0061717F">
            <w:t>Aplikovaná informatika</w:t>
          </w:r>
        </w:p>
      </w:docPartBody>
    </w:docPart>
    <w:docPart>
      <w:docPartPr>
        <w:name w:val="2669498040C3A444B8B3F29792648A0A"/>
        <w:category>
          <w:name w:val="General"/>
          <w:gallery w:val="placeholder"/>
        </w:category>
        <w:types>
          <w:type w:val="bbPlcHdr"/>
        </w:types>
        <w:behaviors>
          <w:behavior w:val="content"/>
        </w:behaviors>
        <w:guid w:val="{0125D77E-48F7-A345-82C7-EE1A9F5AD760}"/>
      </w:docPartPr>
      <w:docPartBody>
        <w:p w:rsidR="00123006" w:rsidRDefault="00E803AE">
          <w:pPr>
            <w:pStyle w:val="2669498040C3A444B8B3F29792648A0A"/>
          </w:pPr>
          <w:r w:rsidRPr="00803E9E">
            <w:rPr>
              <w:color w:val="FF0000"/>
            </w:rPr>
            <w:t>Vyberte ty práce</w:t>
          </w:r>
        </w:p>
      </w:docPartBody>
    </w:docPart>
    <w:docPart>
      <w:docPartPr>
        <w:name w:val="C0E432AA6A0EC248A07D71F69583090C"/>
        <w:category>
          <w:name w:val="General"/>
          <w:gallery w:val="placeholder"/>
        </w:category>
        <w:types>
          <w:type w:val="bbPlcHdr"/>
        </w:types>
        <w:behaviors>
          <w:behavior w:val="content"/>
        </w:behaviors>
        <w:guid w:val="{9CC92D49-9FE8-3D4C-8881-3C31DE95044A}"/>
      </w:docPartPr>
      <w:docPartBody>
        <w:p w:rsidR="00123006" w:rsidRDefault="00E803AE">
          <w:pPr>
            <w:pStyle w:val="C0E432AA6A0EC248A07D71F69583090C"/>
          </w:pPr>
          <w:r w:rsidRPr="00AC4C7B">
            <w:rPr>
              <w:rStyle w:val="PlaceholderText"/>
              <w:color w:val="FF0000"/>
            </w:rPr>
            <w:t>Vložte názov práce</w:t>
          </w:r>
          <w:r w:rsidRPr="008C3053">
            <w:rPr>
              <w:rStyle w:val="PlaceholderText"/>
            </w:rPr>
            <w:t>.</w:t>
          </w:r>
        </w:p>
      </w:docPartBody>
    </w:docPart>
    <w:docPart>
      <w:docPartPr>
        <w:name w:val="03097E0025963247A1DB6B258DD78F50"/>
        <w:category>
          <w:name w:val="General"/>
          <w:gallery w:val="placeholder"/>
        </w:category>
        <w:types>
          <w:type w:val="bbPlcHdr"/>
        </w:types>
        <w:behaviors>
          <w:behavior w:val="content"/>
        </w:behaviors>
        <w:guid w:val="{0758F54F-5940-6B45-BD2F-C0047AD2CD32}"/>
      </w:docPartPr>
      <w:docPartBody>
        <w:p w:rsidR="00123006" w:rsidRDefault="00E803AE">
          <w:pPr>
            <w:pStyle w:val="03097E0025963247A1DB6B258DD78F50"/>
          </w:pPr>
          <w:r>
            <w:t>Autor:</w:t>
          </w:r>
        </w:p>
      </w:docPartBody>
    </w:docPart>
    <w:docPart>
      <w:docPartPr>
        <w:name w:val="C07D9425D45FD04E87A2BE2D3AA5EC1C"/>
        <w:category>
          <w:name w:val="General"/>
          <w:gallery w:val="placeholder"/>
        </w:category>
        <w:types>
          <w:type w:val="bbPlcHdr"/>
        </w:types>
        <w:behaviors>
          <w:behavior w:val="content"/>
        </w:behaviors>
        <w:guid w:val="{7DCDCCA6-686F-1146-9D73-DC7B2237F2E0}"/>
      </w:docPartPr>
      <w:docPartBody>
        <w:p w:rsidR="00123006" w:rsidRDefault="00E803AE">
          <w:pPr>
            <w:pStyle w:val="C07D9425D45FD04E87A2BE2D3AA5EC1C"/>
          </w:pPr>
          <w:r w:rsidRPr="007938A0">
            <w:rPr>
              <w:color w:val="FF0000"/>
            </w:rPr>
            <w:t>Meno autora</w:t>
          </w:r>
        </w:p>
      </w:docPartBody>
    </w:docPart>
    <w:docPart>
      <w:docPartPr>
        <w:name w:val="8A389B1B793B334CB682C3F993C054A3"/>
        <w:category>
          <w:name w:val="General"/>
          <w:gallery w:val="placeholder"/>
        </w:category>
        <w:types>
          <w:type w:val="bbPlcHdr"/>
        </w:types>
        <w:behaviors>
          <w:behavior w:val="content"/>
        </w:behaviors>
        <w:guid w:val="{CC8C3496-4E6F-B745-878F-3D7C0D7E72DD}"/>
      </w:docPartPr>
      <w:docPartBody>
        <w:p w:rsidR="00123006" w:rsidRDefault="00E803AE">
          <w:pPr>
            <w:pStyle w:val="8A389B1B793B334CB682C3F993C054A3"/>
          </w:pPr>
          <w:r w:rsidRPr="00803E9E">
            <w:t>Superviso</w:t>
          </w:r>
          <w:r>
            <w:t>r</w:t>
          </w:r>
          <w:r w:rsidRPr="0061717F">
            <w:t>:</w:t>
          </w:r>
        </w:p>
      </w:docPartBody>
    </w:docPart>
    <w:docPart>
      <w:docPartPr>
        <w:name w:val="2ED41CBF1FF6744A98933E87EE62F98C"/>
        <w:category>
          <w:name w:val="General"/>
          <w:gallery w:val="placeholder"/>
        </w:category>
        <w:types>
          <w:type w:val="bbPlcHdr"/>
        </w:types>
        <w:behaviors>
          <w:behavior w:val="content"/>
        </w:behaviors>
        <w:guid w:val="{0FA7D89E-91D0-0A45-A494-A20A065F09B3}"/>
      </w:docPartPr>
      <w:docPartBody>
        <w:p w:rsidR="00123006" w:rsidRDefault="00E803AE">
          <w:pPr>
            <w:pStyle w:val="2ED41CBF1FF6744A98933E87EE62F98C"/>
          </w:pPr>
          <w:r w:rsidRPr="007938A0">
            <w:rPr>
              <w:color w:val="FF0000"/>
            </w:rPr>
            <w:t>Meno vedúceho</w:t>
          </w:r>
        </w:p>
      </w:docPartBody>
    </w:docPart>
    <w:docPart>
      <w:docPartPr>
        <w:name w:val="3E8610BE55840447A4C74C788F18B356"/>
        <w:category>
          <w:name w:val="General"/>
          <w:gallery w:val="placeholder"/>
        </w:category>
        <w:types>
          <w:type w:val="bbPlcHdr"/>
        </w:types>
        <w:behaviors>
          <w:behavior w:val="content"/>
        </w:behaviors>
        <w:guid w:val="{CF94BEB2-01F4-B34A-B4A1-3DEBCFDA3AEE}"/>
      </w:docPartPr>
      <w:docPartBody>
        <w:p w:rsidR="00123006" w:rsidRDefault="00E803AE">
          <w:pPr>
            <w:pStyle w:val="3E8610BE55840447A4C74C788F18B356"/>
          </w:pPr>
          <w:r>
            <w:rPr>
              <w:rStyle w:val="ZakladnyChar"/>
            </w:rPr>
            <w:t>Place and year of submission</w:t>
          </w:r>
          <w:r>
            <w:t>:</w:t>
          </w:r>
        </w:p>
      </w:docPartBody>
    </w:docPart>
    <w:docPart>
      <w:docPartPr>
        <w:name w:val="44AABDACAEF30444B58B24D03675F983"/>
        <w:category>
          <w:name w:val="General"/>
          <w:gallery w:val="placeholder"/>
        </w:category>
        <w:types>
          <w:type w:val="bbPlcHdr"/>
        </w:types>
        <w:behaviors>
          <w:behavior w:val="content"/>
        </w:behaviors>
        <w:guid w:val="{39C55BF5-DFC6-6943-9C88-62D8F61310C3}"/>
      </w:docPartPr>
      <w:docPartBody>
        <w:p w:rsidR="00123006" w:rsidRDefault="00E803AE">
          <w:pPr>
            <w:pStyle w:val="44AABDACAEF30444B58B24D03675F983"/>
          </w:pPr>
          <w:r>
            <w:t xml:space="preserve">Bratislava </w:t>
          </w:r>
          <w:r>
            <w:fldChar w:fldCharType="begin"/>
          </w:r>
          <w:r>
            <w:instrText xml:space="preserve"> TIME \@ "yyyy" </w:instrText>
          </w:r>
          <w:r>
            <w:fldChar w:fldCharType="separate"/>
          </w:r>
          <w:r>
            <w:t>2016</w:t>
          </w:r>
          <w:r>
            <w:fldChar w:fldCharType="end"/>
          </w:r>
        </w:p>
      </w:docPartBody>
    </w:docPart>
    <w:docPart>
      <w:docPartPr>
        <w:name w:val="8301A5328E741949972743BF5245A7FB"/>
        <w:category>
          <w:name w:val="General"/>
          <w:gallery w:val="placeholder"/>
        </w:category>
        <w:types>
          <w:type w:val="bbPlcHdr"/>
        </w:types>
        <w:behaviors>
          <w:behavior w:val="content"/>
        </w:behaviors>
        <w:guid w:val="{C67976E2-11BE-3A48-840A-EB940F3EF0F2}"/>
      </w:docPartPr>
      <w:docPartBody>
        <w:p w:rsidR="00123006" w:rsidRDefault="00E803AE">
          <w:pPr>
            <w:pStyle w:val="8301A5328E741949972743BF5245A7FB"/>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278863BC611B3345A493FDDDF9BF1A64"/>
        <w:category>
          <w:name w:val="General"/>
          <w:gallery w:val="placeholder"/>
        </w:category>
        <w:types>
          <w:type w:val="bbPlcHdr"/>
        </w:types>
        <w:behaviors>
          <w:behavior w:val="content"/>
        </w:behaviors>
        <w:guid w:val="{4843DFF2-F6A5-8447-A241-70FA983C866B}"/>
      </w:docPartPr>
      <w:docPartBody>
        <w:p w:rsidR="00123006" w:rsidRDefault="00E803AE">
          <w:pPr>
            <w:pStyle w:val="278863BC611B3345A493FDDDF9BF1A64"/>
          </w:pPr>
          <w:r w:rsidRPr="00E66E98">
            <w:t>K</w:t>
          </w:r>
          <w:r>
            <w:t>ey words</w:t>
          </w:r>
          <w:r w:rsidRPr="00E66E98">
            <w:t>:</w:t>
          </w:r>
          <w:r>
            <w:tab/>
          </w:r>
        </w:p>
      </w:docPartBody>
    </w:docPart>
    <w:docPart>
      <w:docPartPr>
        <w:name w:val="34D39589E5E97F49BA502D2E79780EFC"/>
        <w:category>
          <w:name w:val="General"/>
          <w:gallery w:val="placeholder"/>
        </w:category>
        <w:types>
          <w:type w:val="bbPlcHdr"/>
        </w:types>
        <w:behaviors>
          <w:behavior w:val="content"/>
        </w:behaviors>
        <w:guid w:val="{52738FD7-6031-0140-AA14-32A433F41D54}"/>
      </w:docPartPr>
      <w:docPartBody>
        <w:p w:rsidR="00123006" w:rsidRDefault="00E803AE">
          <w:pPr>
            <w:pStyle w:val="34D39589E5E97F49BA502D2E79780EFC"/>
          </w:pPr>
          <w:r w:rsidRPr="007938A0">
            <w:rPr>
              <w:color w:val="FF0000"/>
            </w:rPr>
            <w:t>Sem vložte 3 - 5 kľúčových slov</w:t>
          </w:r>
        </w:p>
      </w:docPartBody>
    </w:docPart>
    <w:docPart>
      <w:docPartPr>
        <w:name w:val="891DE6A144CE844F8D8DBBCC35E562BF"/>
        <w:category>
          <w:name w:val="General"/>
          <w:gallery w:val="placeholder"/>
        </w:category>
        <w:types>
          <w:type w:val="bbPlcHdr"/>
        </w:types>
        <w:behaviors>
          <w:behavior w:val="content"/>
        </w:behaviors>
        <w:guid w:val="{A5555398-95FC-0C43-B563-15EF1E73830E}"/>
      </w:docPartPr>
      <w:docPartBody>
        <w:p w:rsidR="00123006" w:rsidRDefault="00E803AE">
          <w:pPr>
            <w:pStyle w:val="891DE6A144CE844F8D8DBBCC35E562BF"/>
          </w:pPr>
          <w:r>
            <w:rPr>
              <w:rStyle w:val="Nadpis1rovneChar"/>
            </w:rPr>
            <w:t>Vyhlásenie autora</w:t>
          </w:r>
        </w:p>
      </w:docPartBody>
    </w:docPart>
    <w:docPart>
      <w:docPartPr>
        <w:name w:val="A548C3FDED55E546A3A12E59E5C98487"/>
        <w:category>
          <w:name w:val="General"/>
          <w:gallery w:val="placeholder"/>
        </w:category>
        <w:types>
          <w:type w:val="bbPlcHdr"/>
        </w:types>
        <w:behaviors>
          <w:behavior w:val="content"/>
        </w:behaviors>
        <w:guid w:val="{4866B112-930F-824A-8D73-3EC23049DB64}"/>
      </w:docPartPr>
      <w:docPartBody>
        <w:p w:rsidR="00123006" w:rsidRDefault="00E803AE">
          <w:pPr>
            <w:pStyle w:val="A548C3FDED55E546A3A12E59E5C98487"/>
          </w:pPr>
          <w:r w:rsidRPr="005A315A">
            <w:rPr>
              <w:color w:val="FF0000"/>
            </w:rPr>
            <w:t>Vyberte</w:t>
          </w:r>
        </w:p>
      </w:docPartBody>
    </w:docPart>
    <w:docPart>
      <w:docPartPr>
        <w:name w:val="31D49AD7DB4F7E4B8A8A2FAD426724ED"/>
        <w:category>
          <w:name w:val="General"/>
          <w:gallery w:val="placeholder"/>
        </w:category>
        <w:types>
          <w:type w:val="bbPlcHdr"/>
        </w:types>
        <w:behaviors>
          <w:behavior w:val="content"/>
        </w:behaviors>
        <w:guid w:val="{76061F5C-ED02-B14A-B6F1-E1CE7C46AB89}"/>
      </w:docPartPr>
      <w:docPartBody>
        <w:p w:rsidR="00123006" w:rsidRDefault="00E803AE">
          <w:pPr>
            <w:pStyle w:val="31D49AD7DB4F7E4B8A8A2FAD426724ED"/>
          </w:pPr>
          <w:r w:rsidRPr="005A315A">
            <w:rPr>
              <w:color w:val="FF0000"/>
            </w:rPr>
            <w:t>Vložte Vaše meno</w:t>
          </w:r>
        </w:p>
      </w:docPartBody>
    </w:docPart>
    <w:docPart>
      <w:docPartPr>
        <w:name w:val="2E0F6087067BA5418F8CF4166FAB0AE2"/>
        <w:category>
          <w:name w:val="General"/>
          <w:gallery w:val="placeholder"/>
        </w:category>
        <w:types>
          <w:type w:val="bbPlcHdr"/>
        </w:types>
        <w:behaviors>
          <w:behavior w:val="content"/>
        </w:behaviors>
        <w:guid w:val="{FEAA3F2D-573C-DF44-B4DB-C33E4C1DE187}"/>
      </w:docPartPr>
      <w:docPartBody>
        <w:p w:rsidR="00123006" w:rsidRDefault="00E803AE">
          <w:pPr>
            <w:pStyle w:val="2E0F6087067BA5418F8CF4166FAB0AE2"/>
          </w:pPr>
          <w:r>
            <w:t xml:space="preserve">čestne vyhlasujem, že som </w:t>
          </w:r>
        </w:p>
      </w:docPartBody>
    </w:docPart>
    <w:docPart>
      <w:docPartPr>
        <w:name w:val="9C3550771DF8524281FF96EE64948994"/>
        <w:category>
          <w:name w:val="General"/>
          <w:gallery w:val="placeholder"/>
        </w:category>
        <w:types>
          <w:type w:val="bbPlcHdr"/>
        </w:types>
        <w:behaviors>
          <w:behavior w:val="content"/>
        </w:behaviors>
        <w:guid w:val="{8AFB37C4-B960-7248-8236-683D1FF341E1}"/>
      </w:docPartPr>
      <w:docPartBody>
        <w:p w:rsidR="00123006" w:rsidRDefault="00E803AE">
          <w:pPr>
            <w:pStyle w:val="9C3550771DF8524281FF96EE64948994"/>
          </w:pPr>
          <w:r w:rsidRPr="00AC4C7B">
            <w:rPr>
              <w:color w:val="FF0000"/>
            </w:rPr>
            <w:t>Vyberte typ práce</w:t>
          </w:r>
        </w:p>
      </w:docPartBody>
    </w:docPart>
    <w:docPart>
      <w:docPartPr>
        <w:name w:val="783A3C84C6393C47988FF9E6BF342D2E"/>
        <w:category>
          <w:name w:val="General"/>
          <w:gallery w:val="placeholder"/>
        </w:category>
        <w:types>
          <w:type w:val="bbPlcHdr"/>
        </w:types>
        <w:behaviors>
          <w:behavior w:val="content"/>
        </w:behaviors>
        <w:guid w:val="{A5476E54-A6A4-9D4D-A134-7F84AE6B992D}"/>
      </w:docPartPr>
      <w:docPartBody>
        <w:p w:rsidR="00123006" w:rsidRDefault="00E803AE">
          <w:pPr>
            <w:pStyle w:val="783A3C84C6393C47988FF9E6BF342D2E"/>
          </w:pPr>
          <w:r w:rsidRPr="005A315A">
            <w:rPr>
              <w:rStyle w:val="ZakladnyChar"/>
              <w:color w:val="FF0000"/>
            </w:rPr>
            <w:t>Vložte názov práce</w:t>
          </w:r>
        </w:p>
      </w:docPartBody>
    </w:docPart>
    <w:docPart>
      <w:docPartPr>
        <w:name w:val="15EA36A2ECB06849BDCACCCFB78BD7C5"/>
        <w:category>
          <w:name w:val="General"/>
          <w:gallery w:val="placeholder"/>
        </w:category>
        <w:types>
          <w:type w:val="bbPlcHdr"/>
        </w:types>
        <w:behaviors>
          <w:behavior w:val="content"/>
        </w:behaviors>
        <w:guid w:val="{DB6F27AE-5332-1A43-9C0E-2FBBA5A0A349}"/>
      </w:docPartPr>
      <w:docPartBody>
        <w:p w:rsidR="00123006" w:rsidRDefault="00E803AE">
          <w:pPr>
            <w:pStyle w:val="15EA36A2ECB06849BDCACCCFB78BD7C5"/>
          </w:pPr>
          <w:r w:rsidRPr="005A315A">
            <w:rPr>
              <w:rStyle w:val="ZakladnyChar"/>
              <w:color w:val="FF0000"/>
            </w:rPr>
            <w:t>Vyberte</w:t>
          </w:r>
        </w:p>
      </w:docPartBody>
    </w:docPart>
    <w:docPart>
      <w:docPartPr>
        <w:name w:val="23A12E4E4D028B428691CB10C366A0D2"/>
        <w:category>
          <w:name w:val="General"/>
          <w:gallery w:val="placeholder"/>
        </w:category>
        <w:types>
          <w:type w:val="bbPlcHdr"/>
        </w:types>
        <w:behaviors>
          <w:behavior w:val="content"/>
        </w:behaviors>
        <w:guid w:val="{B3431F1C-6CA7-DB4C-8A1A-B945CC827853}"/>
      </w:docPartPr>
      <w:docPartBody>
        <w:p w:rsidR="00123006" w:rsidRDefault="00E803AE">
          <w:pPr>
            <w:pStyle w:val="23A12E4E4D028B428691CB10C366A0D2"/>
          </w:pPr>
          <w:r>
            <w:t>na základe poznatkov získaných počas štúdia a informácií z dostupnej literatúry uvedenej v práci.</w:t>
          </w:r>
        </w:p>
      </w:docPartBody>
    </w:docPart>
    <w:docPart>
      <w:docPartPr>
        <w:name w:val="861AFEC6E9EE4348B2E5C576E5BE1F3A"/>
        <w:category>
          <w:name w:val="General"/>
          <w:gallery w:val="placeholder"/>
        </w:category>
        <w:types>
          <w:type w:val="bbPlcHdr"/>
        </w:types>
        <w:behaviors>
          <w:behavior w:val="content"/>
        </w:behaviors>
        <w:guid w:val="{36EEA428-DDF9-514B-A9FD-E595CF296A87}"/>
      </w:docPartPr>
      <w:docPartBody>
        <w:p w:rsidR="00123006" w:rsidRDefault="00E803AE">
          <w:pPr>
            <w:pStyle w:val="861AFEC6E9EE4348B2E5C576E5BE1F3A"/>
          </w:pPr>
          <w:r>
            <w:t xml:space="preserve">Uvedenú prácu som </w:t>
          </w:r>
        </w:p>
      </w:docPartBody>
    </w:docPart>
    <w:docPart>
      <w:docPartPr>
        <w:name w:val="CD590F10467DB1489441A4ECB2C70D15"/>
        <w:category>
          <w:name w:val="General"/>
          <w:gallery w:val="placeholder"/>
        </w:category>
        <w:types>
          <w:type w:val="bbPlcHdr"/>
        </w:types>
        <w:behaviors>
          <w:behavior w:val="content"/>
        </w:behaviors>
        <w:guid w:val="{6A3D7179-8ADB-4144-8A42-43ED67972C01}"/>
      </w:docPartPr>
      <w:docPartBody>
        <w:p w:rsidR="00123006" w:rsidRDefault="00E803AE">
          <w:pPr>
            <w:pStyle w:val="CD590F10467DB1489441A4ECB2C70D15"/>
          </w:pPr>
          <w:r w:rsidRPr="005A315A">
            <w:rPr>
              <w:rStyle w:val="ZakladnyChar"/>
              <w:color w:val="FF0000"/>
            </w:rPr>
            <w:t>Vyberte</w:t>
          </w:r>
        </w:p>
      </w:docPartBody>
    </w:docPart>
    <w:docPart>
      <w:docPartPr>
        <w:name w:val="08248A82DE27604DA9ED2938B320D2FD"/>
        <w:category>
          <w:name w:val="General"/>
          <w:gallery w:val="placeholder"/>
        </w:category>
        <w:types>
          <w:type w:val="bbPlcHdr"/>
        </w:types>
        <w:behaviors>
          <w:behavior w:val="content"/>
        </w:behaviors>
        <w:guid w:val="{CA40E1D4-244C-A245-A441-644F95D5762F}"/>
      </w:docPartPr>
      <w:docPartBody>
        <w:p w:rsidR="00123006" w:rsidRDefault="00E803AE">
          <w:pPr>
            <w:pStyle w:val="08248A82DE27604DA9ED2938B320D2FD"/>
          </w:pPr>
          <w:r w:rsidRPr="005A315A">
            <w:t>pod vedením</w:t>
          </w:r>
          <w:r>
            <w:rPr>
              <w:rFonts w:ascii="Arial" w:hAnsi="Arial" w:cs="Arial"/>
              <w:szCs w:val="20"/>
            </w:rPr>
            <w:t xml:space="preserve"> </w:t>
          </w:r>
        </w:p>
      </w:docPartBody>
    </w:docPart>
    <w:docPart>
      <w:docPartPr>
        <w:name w:val="C037B41829E6574C8CBB99E7AFD3D31F"/>
        <w:category>
          <w:name w:val="General"/>
          <w:gallery w:val="placeholder"/>
        </w:category>
        <w:types>
          <w:type w:val="bbPlcHdr"/>
        </w:types>
        <w:behaviors>
          <w:behavior w:val="content"/>
        </w:behaviors>
        <w:guid w:val="{30C1A064-E1F4-544C-B4FB-569727136A68}"/>
      </w:docPartPr>
      <w:docPartBody>
        <w:p w:rsidR="00123006" w:rsidRDefault="00E803AE">
          <w:pPr>
            <w:pStyle w:val="C037B41829E6574C8CBB99E7AFD3D31F"/>
          </w:pPr>
          <w:r w:rsidRPr="005A315A">
            <w:rPr>
              <w:rStyle w:val="ZakladnyChar"/>
              <w:color w:val="FF0000"/>
            </w:rPr>
            <w:t>Vložte meno vedúceho práce</w:t>
          </w:r>
        </w:p>
      </w:docPartBody>
    </w:docPart>
    <w:docPart>
      <w:docPartPr>
        <w:name w:val="BCE36DF420EA254A80F83DF1FDEE165A"/>
        <w:category>
          <w:name w:val="General"/>
          <w:gallery w:val="placeholder"/>
        </w:category>
        <w:types>
          <w:type w:val="bbPlcHdr"/>
        </w:types>
        <w:behaviors>
          <w:behavior w:val="content"/>
        </w:behaviors>
        <w:guid w:val="{5ED2A657-0691-6C4E-9982-AB4656C010E1}"/>
      </w:docPartPr>
      <w:docPartBody>
        <w:p w:rsidR="00123006" w:rsidRDefault="00E803AE">
          <w:pPr>
            <w:pStyle w:val="BCE36DF420EA254A80F83DF1FDEE165A"/>
          </w:pPr>
          <w:r>
            <w:rPr>
              <w:rStyle w:val="ZakladnyChar"/>
            </w:rPr>
            <w:t>V </w:t>
          </w:r>
          <w:r w:rsidRPr="000A1115">
            <w:rPr>
              <w:rStyle w:val="ZakladnyChar"/>
            </w:rPr>
            <w:t>Bratislave</w:t>
          </w:r>
          <w:r>
            <w:rPr>
              <w:rStyle w:val="ZakladnyChar"/>
            </w:rPr>
            <w:t xml:space="preserve"> dňa </w:t>
          </w:r>
        </w:p>
      </w:docPartBody>
    </w:docPart>
    <w:docPart>
      <w:docPartPr>
        <w:name w:val="2531ABAAB67C704C90D949981CE128F4"/>
        <w:category>
          <w:name w:val="General"/>
          <w:gallery w:val="placeholder"/>
        </w:category>
        <w:types>
          <w:type w:val="bbPlcHdr"/>
        </w:types>
        <w:behaviors>
          <w:behavior w:val="content"/>
        </w:behaviors>
        <w:guid w:val="{213D2DCB-D4B3-724B-B485-0918E48A1328}"/>
      </w:docPartPr>
      <w:docPartBody>
        <w:p w:rsidR="00201548" w:rsidRDefault="00E803AE" w:rsidP="00201548">
          <w:pPr>
            <w:pStyle w:val="Zakladny"/>
            <w:rPr>
              <w:rStyle w:val="ZakladnyChar"/>
            </w:rPr>
          </w:pPr>
          <w:r>
            <w:rPr>
              <w:rStyle w:val="ZakladnyChar"/>
            </w:rPr>
            <w:t>..................................................</w:t>
          </w:r>
        </w:p>
        <w:p w:rsidR="00123006" w:rsidRDefault="00E803AE">
          <w:pPr>
            <w:pStyle w:val="2531ABAAB67C704C90D949981CE128F4"/>
          </w:pPr>
          <w:r>
            <w:rPr>
              <w:rStyle w:val="ZakladnyChar"/>
            </w:rPr>
            <w:t>podpis autora</w:t>
          </w:r>
        </w:p>
      </w:docPartBody>
    </w:docPart>
    <w:docPart>
      <w:docPartPr>
        <w:name w:val="029760FD47B9B94F9DA1EE4B251C34B4"/>
        <w:category>
          <w:name w:val="General"/>
          <w:gallery w:val="placeholder"/>
        </w:category>
        <w:types>
          <w:type w:val="bbPlcHdr"/>
        </w:types>
        <w:behaviors>
          <w:behavior w:val="content"/>
        </w:behaviors>
        <w:guid w:val="{609F1DA1-24FD-0041-B230-57A017662E76}"/>
      </w:docPartPr>
      <w:docPartBody>
        <w:p w:rsidR="00123006" w:rsidRDefault="00E803AE">
          <w:pPr>
            <w:pStyle w:val="029760FD47B9B94F9DA1EE4B251C34B4"/>
          </w:pPr>
          <w:r w:rsidRPr="000A1115">
            <w:rPr>
              <w:rStyle w:val="Nadpis1rovneChar"/>
            </w:rPr>
            <w:t>Poďakovanie</w:t>
          </w:r>
        </w:p>
      </w:docPartBody>
    </w:docPart>
    <w:docPart>
      <w:docPartPr>
        <w:name w:val="3FC3DDCE5F78BC409D6412477DCE4387"/>
        <w:category>
          <w:name w:val="General"/>
          <w:gallery w:val="placeholder"/>
        </w:category>
        <w:types>
          <w:type w:val="bbPlcHdr"/>
        </w:types>
        <w:behaviors>
          <w:behavior w:val="content"/>
        </w:behaviors>
        <w:guid w:val="{32764B9A-62BF-4944-B177-D1555B95846C}"/>
      </w:docPartPr>
      <w:docPartBody>
        <w:p w:rsidR="00123006" w:rsidRDefault="00E803AE">
          <w:pPr>
            <w:pStyle w:val="3FC3DDCE5F78BC409D6412477DCE4387"/>
          </w:pPr>
          <w:r w:rsidRPr="007938A0">
            <w:rPr>
              <w:color w:val="FF0000"/>
            </w:rPr>
            <w:t>Sem môžete vložiť ďakovný text. Spravidla sa ďakuje vedúcemu práce, prípadne konzultantovi. Poďakovanie nie je povinná súčasť práce.</w:t>
          </w:r>
        </w:p>
      </w:docPartBody>
    </w:docPart>
    <w:docPart>
      <w:docPartPr>
        <w:name w:val="644FEDB6F7DC964B9C06969557C05AAA"/>
        <w:category>
          <w:name w:val="General"/>
          <w:gallery w:val="placeholder"/>
        </w:category>
        <w:types>
          <w:type w:val="bbPlcHdr"/>
        </w:types>
        <w:behaviors>
          <w:behavior w:val="content"/>
        </w:behaviors>
        <w:guid w:val="{0AF87D0B-86DF-BE45-848A-BEC690CF7D0D}"/>
      </w:docPartPr>
      <w:docPartBody>
        <w:p w:rsidR="00123006" w:rsidRDefault="00E803AE">
          <w:pPr>
            <w:pStyle w:val="644FEDB6F7DC964B9C06969557C05AAA"/>
          </w:pPr>
          <w:r w:rsidRPr="00D004AE">
            <w:rPr>
              <w:rStyle w:val="Nadpis1rovneChar"/>
            </w:rPr>
            <w:t>Obsah</w:t>
          </w:r>
        </w:p>
      </w:docPartBody>
    </w:docPart>
    <w:docPart>
      <w:docPartPr>
        <w:name w:val="5C866AEAED73AB43B974F32983F9A23E"/>
        <w:category>
          <w:name w:val="General"/>
          <w:gallery w:val="placeholder"/>
        </w:category>
        <w:types>
          <w:type w:val="bbPlcHdr"/>
        </w:types>
        <w:behaviors>
          <w:behavior w:val="content"/>
        </w:behaviors>
        <w:guid w:val="{DFF4B5FE-B7B1-F94C-993E-8DEDD582188F}"/>
      </w:docPartPr>
      <w:docPartBody>
        <w:p w:rsidR="00123006" w:rsidRDefault="00ED3907" w:rsidP="00ED3907">
          <w:pPr>
            <w:pStyle w:val="5C866AEAED73AB43B974F32983F9A23E"/>
          </w:pPr>
          <w:r w:rsidRPr="007938A0">
            <w:rPr>
              <w:color w:val="FF0000"/>
            </w:rPr>
            <w:t>Sem vložte evidenčné číslo</w:t>
          </w:r>
        </w:p>
      </w:docPartBody>
    </w:docPart>
    <w:docPart>
      <w:docPartPr>
        <w:name w:val="E525376117795A42A170B1A2D1874F5B"/>
        <w:category>
          <w:name w:val="General"/>
          <w:gallery w:val="placeholder"/>
        </w:category>
        <w:types>
          <w:type w:val="bbPlcHdr"/>
        </w:types>
        <w:behaviors>
          <w:behavior w:val="content"/>
        </w:behaviors>
        <w:guid w:val="{88911AB5-FE7F-4D44-9F0A-5AD64D6481E7}"/>
      </w:docPartPr>
      <w:docPartBody>
        <w:p w:rsidR="00123006" w:rsidRDefault="00ED3907" w:rsidP="00ED3907">
          <w:pPr>
            <w:pStyle w:val="E525376117795A42A170B1A2D1874F5B"/>
          </w:pPr>
          <w:r w:rsidRPr="007938A0">
            <w:rPr>
              <w:color w:val="FF0000"/>
            </w:rPr>
            <w:t>Meno vedúceho</w:t>
          </w:r>
        </w:p>
      </w:docPartBody>
    </w:docPart>
    <w:docPart>
      <w:docPartPr>
        <w:name w:val="07B4AA48A0700349B836E59022C7B18F"/>
        <w:category>
          <w:name w:val="General"/>
          <w:gallery w:val="placeholder"/>
        </w:category>
        <w:types>
          <w:type w:val="bbPlcHdr"/>
        </w:types>
        <w:behaviors>
          <w:behavior w:val="content"/>
        </w:behaviors>
        <w:guid w:val="{87C7F844-2F71-6343-B86D-F4C8593FBE7A}"/>
      </w:docPartPr>
      <w:docPartBody>
        <w:p w:rsidR="00123006" w:rsidRDefault="00ED3907" w:rsidP="00ED3907">
          <w:pPr>
            <w:pStyle w:val="07B4AA48A0700349B836E59022C7B18F"/>
          </w:pPr>
          <w:r w:rsidRPr="007938A0">
            <w:rPr>
              <w:color w:val="FF0000"/>
            </w:rPr>
            <w:t>Sem vložte 3 - 5 kľúčových slov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07"/>
    <w:rsid w:val="00123006"/>
    <w:rsid w:val="00BB1C41"/>
    <w:rsid w:val="00E803AE"/>
    <w:rsid w:val="00ED39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0B3EFCA2A6AB4B8CCEADD3EE2AFE66">
    <w:name w:val="970B3EFCA2A6AB4B8CCEADD3EE2AFE66"/>
  </w:style>
  <w:style w:type="paragraph" w:customStyle="1" w:styleId="98D50A3DBBD91C4E857F654E65EB1D7C">
    <w:name w:val="98D50A3DBBD91C4E857F654E65EB1D7C"/>
  </w:style>
  <w:style w:type="character" w:styleId="PlaceholderText">
    <w:name w:val="Placeholder Text"/>
    <w:basedOn w:val="DefaultParagraphFont"/>
    <w:uiPriority w:val="99"/>
    <w:semiHidden/>
    <w:rPr>
      <w:color w:val="808080"/>
    </w:rPr>
  </w:style>
  <w:style w:type="paragraph" w:customStyle="1" w:styleId="BD3C78F518CDE346B8C998B820A1B4AD">
    <w:name w:val="BD3C78F518CDE346B8C998B820A1B4AD"/>
  </w:style>
  <w:style w:type="paragraph" w:customStyle="1" w:styleId="09C799517CA7B547896DC5B4892034A3">
    <w:name w:val="09C799517CA7B547896DC5B4892034A3"/>
  </w:style>
  <w:style w:type="paragraph" w:customStyle="1" w:styleId="0E60B0EE1DC505419C7DB16E31F4AC72">
    <w:name w:val="0E60B0EE1DC505419C7DB16E31F4AC72"/>
  </w:style>
  <w:style w:type="paragraph" w:customStyle="1" w:styleId="32B4E9EEC0316C42BD3ECA0D82B8D146">
    <w:name w:val="32B4E9EEC0316C42BD3ECA0D82B8D146"/>
  </w:style>
  <w:style w:type="paragraph" w:customStyle="1" w:styleId="61EA0AF9A3BC414E887B3C7703C615E2">
    <w:name w:val="61EA0AF9A3BC414E887B3C7703C615E2"/>
  </w:style>
  <w:style w:type="paragraph" w:customStyle="1" w:styleId="C5A990137FE06544B623FBFBB4065821">
    <w:name w:val="C5A990137FE06544B623FBFBB4065821"/>
  </w:style>
  <w:style w:type="paragraph" w:customStyle="1" w:styleId="CACDB2982B33B14B861A4550B37FC0A4">
    <w:name w:val="CACDB2982B33B14B861A4550B37FC0A4"/>
  </w:style>
  <w:style w:type="paragraph" w:customStyle="1" w:styleId="03E2FC389B609B4F8AC9DB0458746580">
    <w:name w:val="03E2FC389B609B4F8AC9DB0458746580"/>
  </w:style>
  <w:style w:type="paragraph" w:customStyle="1" w:styleId="55272331F53108458B105DFF90F0C98F">
    <w:name w:val="55272331F53108458B105DFF90F0C98F"/>
  </w:style>
  <w:style w:type="paragraph" w:customStyle="1" w:styleId="A6181A1541FF03479FD690C749153CF6">
    <w:name w:val="A6181A1541FF03479FD690C749153CF6"/>
  </w:style>
  <w:style w:type="paragraph" w:customStyle="1" w:styleId="D1C2D9B2C1D5EB44B16EBB93BD790736">
    <w:name w:val="D1C2D9B2C1D5EB44B16EBB93BD790736"/>
  </w:style>
  <w:style w:type="paragraph" w:customStyle="1" w:styleId="2321CC8DB17F3C4DA4889FFB7B0E776C">
    <w:name w:val="2321CC8DB17F3C4DA4889FFB7B0E776C"/>
  </w:style>
  <w:style w:type="paragraph" w:customStyle="1" w:styleId="B60902E2B83150499E57BD79D4AE76F0">
    <w:name w:val="B60902E2B83150499E57BD79D4AE76F0"/>
  </w:style>
  <w:style w:type="paragraph" w:customStyle="1" w:styleId="Nadpis1rovne">
    <w:name w:val="Nadpis 1.úrovne"/>
    <w:next w:val="Normal"/>
    <w:link w:val="Nadpis1rovneChar"/>
    <w:autoRedefine/>
    <w:qFormat/>
    <w:pPr>
      <w:keepNext/>
      <w:keepLines/>
      <w:pageBreakBefore/>
      <w:numPr>
        <w:numId w:val="1"/>
      </w:numPr>
      <w:spacing w:after="320"/>
      <w:ind w:left="2133" w:hanging="1425"/>
    </w:pPr>
    <w:rPr>
      <w:rFonts w:ascii="Times New Roman" w:eastAsiaTheme="minorHAnsi" w:hAnsi="Times New Roman" w:cs="Times New Roman"/>
      <w:b/>
      <w:sz w:val="44"/>
      <w:szCs w:val="32"/>
      <w:lang w:val="sk-SK" w:eastAsia="en-US"/>
    </w:rPr>
  </w:style>
  <w:style w:type="character" w:customStyle="1" w:styleId="Nadpis1rovneChar">
    <w:name w:val="Nadpis 1.úrovne Char"/>
    <w:basedOn w:val="DefaultParagraphFont"/>
    <w:link w:val="Nadpis1rovne"/>
    <w:rPr>
      <w:rFonts w:ascii="Times New Roman" w:eastAsiaTheme="minorHAnsi" w:hAnsi="Times New Roman" w:cs="Times New Roman"/>
      <w:b/>
      <w:sz w:val="44"/>
      <w:szCs w:val="32"/>
      <w:lang w:val="sk-SK" w:eastAsia="en-US"/>
    </w:rPr>
  </w:style>
  <w:style w:type="paragraph" w:customStyle="1" w:styleId="Nadpis2urovne">
    <w:name w:val="Nadpis 2.urovne"/>
    <w:next w:val="Normal"/>
    <w:autoRedefine/>
    <w:qFormat/>
    <w:pPr>
      <w:keepNext/>
      <w:keepLines/>
      <w:numPr>
        <w:ilvl w:val="1"/>
        <w:numId w:val="1"/>
      </w:numPr>
      <w:spacing w:before="320" w:after="280"/>
    </w:pPr>
    <w:rPr>
      <w:rFonts w:ascii="Times New Roman" w:eastAsiaTheme="minorHAnsi" w:hAnsi="Times New Roman" w:cs="Times New Roman"/>
      <w:b/>
      <w:sz w:val="32"/>
      <w:szCs w:val="32"/>
      <w:lang w:val="sk-SK" w:eastAsia="en-US"/>
    </w:rPr>
  </w:style>
  <w:style w:type="paragraph" w:customStyle="1" w:styleId="Nadpis3urovne">
    <w:name w:val="Nadpis 3.urovne"/>
    <w:next w:val="Normal"/>
    <w:qFormat/>
    <w:pPr>
      <w:keepNext/>
      <w:keepLines/>
      <w:numPr>
        <w:ilvl w:val="2"/>
        <w:numId w:val="1"/>
      </w:numPr>
      <w:spacing w:before="280" w:after="280"/>
    </w:pPr>
    <w:rPr>
      <w:rFonts w:ascii="Times New Roman" w:eastAsiaTheme="minorHAnsi" w:hAnsi="Times New Roman" w:cs="Times New Roman"/>
      <w:b/>
      <w:sz w:val="28"/>
      <w:szCs w:val="32"/>
      <w:lang w:val="sk-SK" w:eastAsia="en-US"/>
    </w:rPr>
  </w:style>
  <w:style w:type="paragraph" w:customStyle="1" w:styleId="7CAB0BCA67E27A40913460B3C769A5D8">
    <w:name w:val="7CAB0BCA67E27A40913460B3C769A5D8"/>
  </w:style>
  <w:style w:type="paragraph" w:customStyle="1" w:styleId="649934684FACCB49A891CD52B6C6FFE8">
    <w:name w:val="649934684FACCB49A891CD52B6C6FFE8"/>
  </w:style>
  <w:style w:type="paragraph" w:customStyle="1" w:styleId="Zakladny">
    <w:name w:val="Zakladny"/>
    <w:link w:val="ZakladnyChar"/>
    <w:autoRedefine/>
    <w:qFormat/>
    <w:pPr>
      <w:spacing w:line="360" w:lineRule="auto"/>
      <w:ind w:firstLine="454"/>
      <w:jc w:val="both"/>
    </w:pPr>
    <w:rPr>
      <w:rFonts w:ascii="Times New Roman" w:eastAsiaTheme="minorHAnsi" w:hAnsi="Times New Roman" w:cs="Times New Roman"/>
      <w:szCs w:val="32"/>
      <w:lang w:val="sk-SK" w:eastAsia="en-US"/>
    </w:rPr>
  </w:style>
  <w:style w:type="character" w:customStyle="1" w:styleId="ZakladnyChar">
    <w:name w:val="Zakladny Char"/>
    <w:basedOn w:val="DefaultParagraphFont"/>
    <w:link w:val="Zakladny"/>
    <w:rPr>
      <w:rFonts w:ascii="Times New Roman" w:eastAsiaTheme="minorHAnsi" w:hAnsi="Times New Roman" w:cs="Times New Roman"/>
      <w:szCs w:val="32"/>
      <w:lang w:val="sk-SK" w:eastAsia="en-US"/>
    </w:rPr>
  </w:style>
  <w:style w:type="paragraph" w:customStyle="1" w:styleId="BEB5F99E7512B04596303F83EBA1F90D">
    <w:name w:val="BEB5F99E7512B04596303F83EBA1F90D"/>
  </w:style>
  <w:style w:type="paragraph" w:customStyle="1" w:styleId="283D7E5D3FC7CE4B8F2858D32E964BA9">
    <w:name w:val="283D7E5D3FC7CE4B8F2858D32E964BA9"/>
  </w:style>
  <w:style w:type="paragraph" w:customStyle="1" w:styleId="4093987FEDCDD1419E74FEDB4EE62C70">
    <w:name w:val="4093987FEDCDD1419E74FEDB4EE62C70"/>
  </w:style>
  <w:style w:type="paragraph" w:customStyle="1" w:styleId="2D77335A07375849B6BDD0DDA43C01F4">
    <w:name w:val="2D77335A07375849B6BDD0DDA43C01F4"/>
  </w:style>
  <w:style w:type="paragraph" w:customStyle="1" w:styleId="DB052D21655A92449FF6AF5FF3308A59">
    <w:name w:val="DB052D21655A92449FF6AF5FF3308A59"/>
  </w:style>
  <w:style w:type="paragraph" w:customStyle="1" w:styleId="F57A774671BE4E44908FC3A8A5664A66">
    <w:name w:val="F57A774671BE4E44908FC3A8A5664A66"/>
  </w:style>
  <w:style w:type="paragraph" w:customStyle="1" w:styleId="A7B2670F45D912468C63EB3A304ED719">
    <w:name w:val="A7B2670F45D912468C63EB3A304ED719"/>
  </w:style>
  <w:style w:type="paragraph" w:customStyle="1" w:styleId="F469262031970444BFF640ED472E5D35">
    <w:name w:val="F469262031970444BFF640ED472E5D35"/>
  </w:style>
  <w:style w:type="paragraph" w:customStyle="1" w:styleId="5B8AC576BEDDBD4CBE2232CD08BE2CDB">
    <w:name w:val="5B8AC576BEDDBD4CBE2232CD08BE2CDB"/>
  </w:style>
  <w:style w:type="paragraph" w:customStyle="1" w:styleId="B22B9440C78AE242A336A80E9037ADE6">
    <w:name w:val="B22B9440C78AE242A336A80E9037ADE6"/>
  </w:style>
  <w:style w:type="paragraph" w:customStyle="1" w:styleId="9A4D02191306DF4C963024E505379E38">
    <w:name w:val="9A4D02191306DF4C963024E505379E38"/>
  </w:style>
  <w:style w:type="paragraph" w:customStyle="1" w:styleId="A9EDB704D434A14DB492431E1233D205">
    <w:name w:val="A9EDB704D434A14DB492431E1233D205"/>
  </w:style>
  <w:style w:type="paragraph" w:customStyle="1" w:styleId="63CE7E021D57E441B4F1EC0F1B5ADD2A">
    <w:name w:val="63CE7E021D57E441B4F1EC0F1B5ADD2A"/>
  </w:style>
  <w:style w:type="paragraph" w:customStyle="1" w:styleId="33D3DE3B2331C24DA8129E5A26744A63">
    <w:name w:val="33D3DE3B2331C24DA8129E5A26744A63"/>
  </w:style>
  <w:style w:type="paragraph" w:customStyle="1" w:styleId="83463312BCAC1B46B9386F5352E62B3A">
    <w:name w:val="83463312BCAC1B46B9386F5352E62B3A"/>
  </w:style>
  <w:style w:type="paragraph" w:customStyle="1" w:styleId="C667ED10B1239C46B952E0531CA81056">
    <w:name w:val="C667ED10B1239C46B952E0531CA81056"/>
  </w:style>
  <w:style w:type="paragraph" w:customStyle="1" w:styleId="F7F54A9868BF3D43A9C4134E45EEF093">
    <w:name w:val="F7F54A9868BF3D43A9C4134E45EEF093"/>
  </w:style>
  <w:style w:type="paragraph" w:customStyle="1" w:styleId="BB9DAAE77A96C748A69973FEC43DA19C">
    <w:name w:val="BB9DAAE77A96C748A69973FEC43DA19C"/>
  </w:style>
  <w:style w:type="paragraph" w:customStyle="1" w:styleId="1EB85192AFB738449C79B2A9A8BC9A59">
    <w:name w:val="1EB85192AFB738449C79B2A9A8BC9A59"/>
  </w:style>
  <w:style w:type="paragraph" w:customStyle="1" w:styleId="E7F4DDEB1109644DAE5936A583A58E05">
    <w:name w:val="E7F4DDEB1109644DAE5936A583A58E05"/>
  </w:style>
  <w:style w:type="paragraph" w:customStyle="1" w:styleId="C6F3BCCE66548249997413EA4996794E">
    <w:name w:val="C6F3BCCE66548249997413EA4996794E"/>
  </w:style>
  <w:style w:type="paragraph" w:customStyle="1" w:styleId="2669498040C3A444B8B3F29792648A0A">
    <w:name w:val="2669498040C3A444B8B3F29792648A0A"/>
  </w:style>
  <w:style w:type="paragraph" w:customStyle="1" w:styleId="C0E432AA6A0EC248A07D71F69583090C">
    <w:name w:val="C0E432AA6A0EC248A07D71F69583090C"/>
  </w:style>
  <w:style w:type="paragraph" w:customStyle="1" w:styleId="03097E0025963247A1DB6B258DD78F50">
    <w:name w:val="03097E0025963247A1DB6B258DD78F50"/>
  </w:style>
  <w:style w:type="paragraph" w:customStyle="1" w:styleId="C07D9425D45FD04E87A2BE2D3AA5EC1C">
    <w:name w:val="C07D9425D45FD04E87A2BE2D3AA5EC1C"/>
  </w:style>
  <w:style w:type="paragraph" w:customStyle="1" w:styleId="8A389B1B793B334CB682C3F993C054A3">
    <w:name w:val="8A389B1B793B334CB682C3F993C054A3"/>
  </w:style>
  <w:style w:type="paragraph" w:customStyle="1" w:styleId="2ED41CBF1FF6744A98933E87EE62F98C">
    <w:name w:val="2ED41CBF1FF6744A98933E87EE62F98C"/>
  </w:style>
  <w:style w:type="paragraph" w:customStyle="1" w:styleId="C4BEBCF791104F46B31D7459C4441E70">
    <w:name w:val="C4BEBCF791104F46B31D7459C4441E70"/>
  </w:style>
  <w:style w:type="paragraph" w:customStyle="1" w:styleId="7614A45E99651E41BB0D287FECDAD1EF">
    <w:name w:val="7614A45E99651E41BB0D287FECDAD1EF"/>
  </w:style>
  <w:style w:type="paragraph" w:customStyle="1" w:styleId="3E8610BE55840447A4C74C788F18B356">
    <w:name w:val="3E8610BE55840447A4C74C788F18B356"/>
  </w:style>
  <w:style w:type="paragraph" w:customStyle="1" w:styleId="44AABDACAEF30444B58B24D03675F983">
    <w:name w:val="44AABDACAEF30444B58B24D03675F983"/>
  </w:style>
  <w:style w:type="paragraph" w:customStyle="1" w:styleId="8301A5328E741949972743BF5245A7FB">
    <w:name w:val="8301A5328E741949972743BF5245A7FB"/>
  </w:style>
  <w:style w:type="paragraph" w:customStyle="1" w:styleId="278863BC611B3345A493FDDDF9BF1A64">
    <w:name w:val="278863BC611B3345A493FDDDF9BF1A64"/>
  </w:style>
  <w:style w:type="paragraph" w:customStyle="1" w:styleId="34D39589E5E97F49BA502D2E79780EFC">
    <w:name w:val="34D39589E5E97F49BA502D2E79780EFC"/>
  </w:style>
  <w:style w:type="paragraph" w:customStyle="1" w:styleId="891DE6A144CE844F8D8DBBCC35E562BF">
    <w:name w:val="891DE6A144CE844F8D8DBBCC35E562BF"/>
  </w:style>
  <w:style w:type="paragraph" w:customStyle="1" w:styleId="A548C3FDED55E546A3A12E59E5C98487">
    <w:name w:val="A548C3FDED55E546A3A12E59E5C98487"/>
  </w:style>
  <w:style w:type="paragraph" w:customStyle="1" w:styleId="31D49AD7DB4F7E4B8A8A2FAD426724ED">
    <w:name w:val="31D49AD7DB4F7E4B8A8A2FAD426724ED"/>
  </w:style>
  <w:style w:type="paragraph" w:customStyle="1" w:styleId="2E0F6087067BA5418F8CF4166FAB0AE2">
    <w:name w:val="2E0F6087067BA5418F8CF4166FAB0AE2"/>
  </w:style>
  <w:style w:type="paragraph" w:customStyle="1" w:styleId="9C3550771DF8524281FF96EE64948994">
    <w:name w:val="9C3550771DF8524281FF96EE64948994"/>
  </w:style>
  <w:style w:type="paragraph" w:customStyle="1" w:styleId="783A3C84C6393C47988FF9E6BF342D2E">
    <w:name w:val="783A3C84C6393C47988FF9E6BF342D2E"/>
  </w:style>
  <w:style w:type="paragraph" w:customStyle="1" w:styleId="15EA36A2ECB06849BDCACCCFB78BD7C5">
    <w:name w:val="15EA36A2ECB06849BDCACCCFB78BD7C5"/>
  </w:style>
  <w:style w:type="paragraph" w:customStyle="1" w:styleId="23A12E4E4D028B428691CB10C366A0D2">
    <w:name w:val="23A12E4E4D028B428691CB10C366A0D2"/>
  </w:style>
  <w:style w:type="paragraph" w:customStyle="1" w:styleId="861AFEC6E9EE4348B2E5C576E5BE1F3A">
    <w:name w:val="861AFEC6E9EE4348B2E5C576E5BE1F3A"/>
  </w:style>
  <w:style w:type="paragraph" w:customStyle="1" w:styleId="CD590F10467DB1489441A4ECB2C70D15">
    <w:name w:val="CD590F10467DB1489441A4ECB2C70D15"/>
  </w:style>
  <w:style w:type="paragraph" w:customStyle="1" w:styleId="08248A82DE27604DA9ED2938B320D2FD">
    <w:name w:val="08248A82DE27604DA9ED2938B320D2FD"/>
  </w:style>
  <w:style w:type="paragraph" w:customStyle="1" w:styleId="C037B41829E6574C8CBB99E7AFD3D31F">
    <w:name w:val="C037B41829E6574C8CBB99E7AFD3D31F"/>
  </w:style>
  <w:style w:type="paragraph" w:customStyle="1" w:styleId="BCE36DF420EA254A80F83DF1FDEE165A">
    <w:name w:val="BCE36DF420EA254A80F83DF1FDEE165A"/>
  </w:style>
  <w:style w:type="paragraph" w:customStyle="1" w:styleId="2531ABAAB67C704C90D949981CE128F4">
    <w:name w:val="2531ABAAB67C704C90D949981CE128F4"/>
  </w:style>
  <w:style w:type="paragraph" w:customStyle="1" w:styleId="029760FD47B9B94F9DA1EE4B251C34B4">
    <w:name w:val="029760FD47B9B94F9DA1EE4B251C34B4"/>
  </w:style>
  <w:style w:type="paragraph" w:customStyle="1" w:styleId="3FC3DDCE5F78BC409D6412477DCE4387">
    <w:name w:val="3FC3DDCE5F78BC409D6412477DCE4387"/>
  </w:style>
  <w:style w:type="paragraph" w:customStyle="1" w:styleId="644FEDB6F7DC964B9C06969557C05AAA">
    <w:name w:val="644FEDB6F7DC964B9C06969557C05AAA"/>
  </w:style>
  <w:style w:type="paragraph" w:customStyle="1" w:styleId="BEEC329445FB734ABA6D4D44D7AC1250">
    <w:name w:val="BEEC329445FB734ABA6D4D44D7AC1250"/>
  </w:style>
  <w:style w:type="paragraph" w:customStyle="1" w:styleId="816BCB053045C043A688C4041CF01467">
    <w:name w:val="816BCB053045C043A688C4041CF01467"/>
  </w:style>
  <w:style w:type="paragraph" w:customStyle="1" w:styleId="891E560E74004D48B4AC994DF07F3035">
    <w:name w:val="891E560E74004D48B4AC994DF07F3035"/>
  </w:style>
  <w:style w:type="paragraph" w:customStyle="1" w:styleId="Nadpisneslovan">
    <w:name w:val="Nadpis nečíslovaný"/>
    <w:basedOn w:val="Normal"/>
    <w:next w:val="Normal"/>
    <w:link w:val="NadpisneslovanChar"/>
    <w:qFormat/>
    <w:pPr>
      <w:keepNext/>
      <w:keepLines/>
      <w:pageBreakBefore/>
      <w:spacing w:after="320"/>
    </w:pPr>
    <w:rPr>
      <w:rFonts w:ascii="Times New Roman" w:eastAsiaTheme="minorHAnsi" w:hAnsi="Times New Roman" w:cs="Times New Roman"/>
      <w:b/>
      <w:sz w:val="44"/>
      <w:szCs w:val="32"/>
      <w:lang w:val="sk-SK" w:eastAsia="en-US"/>
    </w:rPr>
  </w:style>
  <w:style w:type="character" w:customStyle="1" w:styleId="NadpisneslovanChar">
    <w:name w:val="Nadpis nečíslovaný Char"/>
    <w:basedOn w:val="DefaultParagraphFont"/>
    <w:link w:val="Nadpisneslovan"/>
    <w:rPr>
      <w:rFonts w:ascii="Times New Roman" w:eastAsiaTheme="minorHAnsi" w:hAnsi="Times New Roman" w:cs="Times New Roman"/>
      <w:b/>
      <w:sz w:val="44"/>
      <w:szCs w:val="32"/>
      <w:lang w:val="sk-SK" w:eastAsia="en-US"/>
    </w:rPr>
  </w:style>
  <w:style w:type="paragraph" w:customStyle="1" w:styleId="005D992201A2E342B6F46273DC7611BB">
    <w:name w:val="005D992201A2E342B6F46273DC7611BB"/>
  </w:style>
  <w:style w:type="paragraph" w:customStyle="1" w:styleId="5A20F306D6C50141B164035B745CA32C">
    <w:name w:val="5A20F306D6C50141B164035B745CA32C"/>
  </w:style>
  <w:style w:type="paragraph" w:customStyle="1" w:styleId="C8369718E62D7A4ABB632D1FD6571D8B">
    <w:name w:val="C8369718E62D7A4ABB632D1FD6571D8B"/>
  </w:style>
  <w:style w:type="paragraph" w:customStyle="1" w:styleId="5C866AEAED73AB43B974F32983F9A23E">
    <w:name w:val="5C866AEAED73AB43B974F32983F9A23E"/>
    <w:rsid w:val="00ED3907"/>
  </w:style>
  <w:style w:type="paragraph" w:customStyle="1" w:styleId="E525376117795A42A170B1A2D1874F5B">
    <w:name w:val="E525376117795A42A170B1A2D1874F5B"/>
    <w:rsid w:val="00ED3907"/>
  </w:style>
  <w:style w:type="paragraph" w:customStyle="1" w:styleId="07B4AA48A0700349B836E59022C7B18F">
    <w:name w:val="07B4AA48A0700349B836E59022C7B18F"/>
    <w:rsid w:val="00ED39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sk-SK</b:LCID>
    <b:Pages>1119</b:Pages>
    <b:Edition>3</b:Edition>
    <b:RefOrder>1</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DECB22DA-625E-8042-80C5-0F71D189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69</TotalTime>
  <Pages>25</Pages>
  <Words>2609</Words>
  <Characters>14877</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kaivt fei stu</Company>
  <LinksUpToDate>false</LinksUpToDate>
  <CharactersWithSpaces>17452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15</cp:revision>
  <dcterms:created xsi:type="dcterms:W3CDTF">2016-12-23T10:13:00Z</dcterms:created>
  <dcterms:modified xsi:type="dcterms:W3CDTF">2016-12-23T12:35:00Z</dcterms:modified>
</cp:coreProperties>
</file>